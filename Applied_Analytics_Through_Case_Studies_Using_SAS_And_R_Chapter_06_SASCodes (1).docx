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1E8" w:rsidRPr="00474039" w:rsidRDefault="005F11E8" w:rsidP="005F11E8">
      <w:pPr>
        <w:pStyle w:val="Heading2"/>
        <w:jc w:val="center"/>
        <w:rPr>
          <w:rStyle w:val="CodeInline"/>
          <w:u w:val="single"/>
        </w:rPr>
      </w:pPr>
      <w:r w:rsidRPr="00474039">
        <w:rPr>
          <w:rStyle w:val="CodeInline"/>
          <w:u w:val="single"/>
        </w:rPr>
        <w:t>Predicting the Flight Arrival Delays</w:t>
      </w:r>
    </w:p>
    <w:p w:rsidR="005F11E8" w:rsidRPr="00535370" w:rsidRDefault="005F11E8" w:rsidP="005F11E8">
      <w:pPr>
        <w:jc w:val="both"/>
        <w:rPr>
          <w:rStyle w:val="CodeInline"/>
        </w:rPr>
      </w:pPr>
      <w:r>
        <w:rPr>
          <w:rStyle w:val="CodeInline"/>
        </w:rPr>
        <w:t>/*</w:t>
      </w:r>
      <w:r w:rsidRPr="00535370">
        <w:rPr>
          <w:rStyle w:val="CodeInline"/>
        </w:rPr>
        <w:t>Create your own library in SAS like here it is libref and mention the path */</w:t>
      </w:r>
    </w:p>
    <w:p w:rsidR="005F11E8" w:rsidRDefault="005F11E8" w:rsidP="005F11E8">
      <w:pPr>
        <w:pStyle w:val="Code"/>
      </w:pPr>
      <w:r>
        <w:t>libname libref “/home/aro1260/deep”;</w:t>
      </w:r>
    </w:p>
    <w:p w:rsidR="005F11E8" w:rsidRPr="00535370" w:rsidRDefault="005F11E8" w:rsidP="005F11E8">
      <w:pPr>
        <w:jc w:val="both"/>
        <w:rPr>
          <w:rStyle w:val="CodeInline"/>
        </w:rPr>
      </w:pPr>
      <w:r>
        <w:rPr>
          <w:rStyle w:val="CodeInline"/>
        </w:rPr>
        <w:t>/*Importing flight_delay</w:t>
      </w:r>
      <w:r w:rsidRPr="00535370">
        <w:rPr>
          <w:rStyle w:val="CodeInline"/>
        </w:rPr>
        <w:t xml:space="preserve"> dataset */</w:t>
      </w:r>
    </w:p>
    <w:p w:rsidR="005F11E8" w:rsidRDefault="005F11E8" w:rsidP="005F11E8">
      <w:pPr>
        <w:pStyle w:val="Code"/>
      </w:pPr>
      <w:r>
        <w:t>PROC IMPORT DATAFILE= “/home/aro1260/data/flight_delay.csv”</w:t>
      </w:r>
    </w:p>
    <w:p w:rsidR="005F11E8" w:rsidRDefault="005F11E8" w:rsidP="005F11E8">
      <w:pPr>
        <w:pStyle w:val="Code"/>
      </w:pPr>
      <w:r>
        <w:t xml:space="preserve">      DBMS=CSV Replace</w:t>
      </w:r>
    </w:p>
    <w:p w:rsidR="005F11E8" w:rsidRDefault="005F11E8" w:rsidP="005F11E8">
      <w:pPr>
        <w:pStyle w:val="Code"/>
      </w:pPr>
      <w:r>
        <w:tab/>
        <w:t>OUT=libref.flight_delay;</w:t>
      </w:r>
    </w:p>
    <w:p w:rsidR="005F11E8" w:rsidRDefault="005F11E8" w:rsidP="005F11E8">
      <w:pPr>
        <w:pStyle w:val="Code"/>
      </w:pPr>
      <w:r>
        <w:tab/>
        <w:t>GETNAMES=YES;</w:t>
      </w:r>
    </w:p>
    <w:p w:rsidR="005F11E8" w:rsidRDefault="005F11E8" w:rsidP="005F11E8">
      <w:pPr>
        <w:pStyle w:val="Code"/>
      </w:pPr>
      <w:r>
        <w:t>RUN;</w:t>
      </w:r>
    </w:p>
    <w:p w:rsidR="006D58F0" w:rsidRDefault="006D58F0" w:rsidP="006D58F0"/>
    <w:p w:rsidR="005F11E8" w:rsidRPr="005F11E8" w:rsidRDefault="005F11E8" w:rsidP="005F11E8">
      <w:pPr>
        <w:jc w:val="both"/>
        <w:rPr>
          <w:rFonts w:ascii="Courier New" w:hAnsi="Courier New"/>
        </w:rPr>
      </w:pPr>
      <w:r w:rsidRPr="00EF0324">
        <w:rPr>
          <w:rStyle w:val="CodeInline"/>
        </w:rPr>
        <w:t>/</w:t>
      </w:r>
      <w:r>
        <w:rPr>
          <w:rStyle w:val="CodeInline"/>
        </w:rPr>
        <w:t>*To check the contents of the data */</w:t>
      </w:r>
    </w:p>
    <w:p w:rsidR="005F11E8" w:rsidRDefault="005F11E8" w:rsidP="005F11E8">
      <w:pPr>
        <w:pStyle w:val="Code"/>
      </w:pPr>
      <w:r>
        <w:t xml:space="preserve">PROC CONTENTS DATA=libref.flight_delay; </w:t>
      </w:r>
    </w:p>
    <w:p w:rsidR="005F11E8" w:rsidRDefault="005F11E8" w:rsidP="005F11E8">
      <w:pPr>
        <w:pStyle w:val="Code"/>
      </w:pPr>
      <w:r>
        <w:t>RUN;</w:t>
      </w:r>
    </w:p>
    <w:p w:rsidR="005F11E8" w:rsidRDefault="005F11E8" w:rsidP="005F11E8">
      <w:pPr>
        <w:pStyle w:val="Code"/>
      </w:pPr>
    </w:p>
    <w:p w:rsidR="005F11E8" w:rsidRDefault="005F11E8" w:rsidP="005F11E8">
      <w:pPr>
        <w:jc w:val="both"/>
        <w:rPr>
          <w:rStyle w:val="CodeInline"/>
        </w:rPr>
      </w:pPr>
      <w:r>
        <w:rPr>
          <w:rStyle w:val="CodeInline"/>
        </w:rPr>
        <w:t>/*D</w:t>
      </w:r>
      <w:r w:rsidRPr="007B347B">
        <w:rPr>
          <w:rStyle w:val="CodeInline"/>
        </w:rPr>
        <w:t>es</w:t>
      </w:r>
      <w:r>
        <w:rPr>
          <w:rStyle w:val="CodeInline"/>
        </w:rPr>
        <w:t>criptive statistics of the data*/</w:t>
      </w:r>
    </w:p>
    <w:p w:rsidR="005F11E8" w:rsidRDefault="005F11E8" w:rsidP="005F11E8">
      <w:pPr>
        <w:pStyle w:val="Code"/>
      </w:pPr>
      <w:r>
        <w:t>proc means data = libref.flight_delay;</w:t>
      </w:r>
    </w:p>
    <w:p w:rsidR="005F11E8" w:rsidRDefault="005F11E8" w:rsidP="005F11E8">
      <w:pPr>
        <w:pStyle w:val="Code"/>
      </w:pPr>
      <w:r>
        <w:t>vars Airport_Distance Number_of_flights Weather</w:t>
      </w:r>
      <w:r>
        <w:tab/>
      </w:r>
    </w:p>
    <w:p w:rsidR="005F11E8" w:rsidRDefault="005F11E8" w:rsidP="005F11E8">
      <w:pPr>
        <w:pStyle w:val="Code"/>
      </w:pPr>
      <w:r>
        <w:t>Baggage_loading_time Late_Arrival_o;</w:t>
      </w:r>
    </w:p>
    <w:p w:rsidR="005F11E8" w:rsidRPr="004C7801" w:rsidRDefault="005F11E8" w:rsidP="005F11E8">
      <w:pPr>
        <w:pStyle w:val="Code"/>
      </w:pPr>
      <w:r>
        <w:t>run;</w:t>
      </w:r>
    </w:p>
    <w:p w:rsidR="005F11E8" w:rsidRDefault="005F11E8" w:rsidP="006D58F0"/>
    <w:p w:rsidR="005F11E8" w:rsidRPr="005F11E8" w:rsidRDefault="005F11E8" w:rsidP="005F11E8">
      <w:pPr>
        <w:jc w:val="both"/>
        <w:rPr>
          <w:rFonts w:ascii="Courier New" w:hAnsi="Courier New"/>
        </w:rPr>
      </w:pPr>
      <w:r>
        <w:rPr>
          <w:rStyle w:val="CodeInline"/>
        </w:rPr>
        <w:t xml:space="preserve">/*To check the Correlation of the dependent and independent variables in the data </w:t>
      </w:r>
      <w:r w:rsidRPr="007B347B">
        <w:rPr>
          <w:rStyle w:val="CodeInline"/>
        </w:rPr>
        <w:t>*/</w:t>
      </w:r>
    </w:p>
    <w:p w:rsidR="005F11E8" w:rsidRPr="008B6C3B" w:rsidRDefault="005F11E8" w:rsidP="005F11E8">
      <w:pPr>
        <w:pStyle w:val="Code"/>
      </w:pPr>
      <w:r>
        <w:t>proc corr data = libref.flight</w:t>
      </w:r>
      <w:r w:rsidRPr="008B6C3B">
        <w:t>_delay nosimple;</w:t>
      </w:r>
    </w:p>
    <w:p w:rsidR="005F11E8" w:rsidRPr="008B6C3B" w:rsidRDefault="005F11E8" w:rsidP="005F11E8">
      <w:pPr>
        <w:pStyle w:val="Code"/>
      </w:pPr>
      <w:r>
        <w:t xml:space="preserve">var Arr_Delay Airport_Distance </w:t>
      </w:r>
      <w:r w:rsidRPr="008B6C3B">
        <w:t xml:space="preserve">Number_of_flights </w:t>
      </w:r>
      <w:r>
        <w:t xml:space="preserve">Weather Support_Crew_Available </w:t>
      </w:r>
      <w:r w:rsidRPr="008B6C3B">
        <w:t>Bagg</w:t>
      </w:r>
      <w:r>
        <w:t xml:space="preserve">age_loading_time Late_Arrival_o </w:t>
      </w:r>
      <w:r w:rsidRPr="008B6C3B">
        <w:t>Cleaning_o</w:t>
      </w:r>
      <w:r w:rsidRPr="008B6C3B">
        <w:tab/>
        <w:t>Fueling_o Security_o;</w:t>
      </w:r>
    </w:p>
    <w:p w:rsidR="005F11E8" w:rsidRPr="009B4403" w:rsidRDefault="005F11E8" w:rsidP="005F11E8">
      <w:pPr>
        <w:pStyle w:val="Code"/>
        <w:rPr>
          <w:rStyle w:val="CodeInline"/>
        </w:rPr>
      </w:pPr>
      <w:r w:rsidRPr="008B6C3B">
        <w:t>run;</w:t>
      </w:r>
    </w:p>
    <w:p w:rsidR="005F11E8" w:rsidRDefault="005F11E8" w:rsidP="006D58F0"/>
    <w:p w:rsidR="005F11E8" w:rsidRPr="00796F30" w:rsidRDefault="005F11E8" w:rsidP="005F11E8">
      <w:pPr>
        <w:pStyle w:val="BodyTextCont"/>
        <w:ind w:firstLine="0"/>
        <w:jc w:val="both"/>
        <w:rPr>
          <w:rStyle w:val="CodeInline"/>
        </w:rPr>
      </w:pPr>
      <w:r w:rsidRPr="00796F30">
        <w:rPr>
          <w:rStyle w:val="CodeInline"/>
        </w:rPr>
        <w:lastRenderedPageBreak/>
        <w:t>/*</w:t>
      </w:r>
      <w:r>
        <w:rPr>
          <w:rStyle w:val="CodeInline"/>
        </w:rPr>
        <w:t xml:space="preserve">Applying proc univariate for detailed summary statistics </w:t>
      </w:r>
      <w:r w:rsidRPr="00796F30">
        <w:rPr>
          <w:rStyle w:val="CodeInline"/>
        </w:rPr>
        <w:t>*/</w:t>
      </w:r>
    </w:p>
    <w:p w:rsidR="005F11E8" w:rsidRPr="00133440" w:rsidRDefault="005F11E8" w:rsidP="005F11E8">
      <w:pPr>
        <w:pStyle w:val="Code"/>
        <w:jc w:val="both"/>
        <w:rPr>
          <w:rFonts w:ascii="Arial" w:hAnsi="Arial" w:cs="Arial"/>
          <w:sz w:val="8"/>
          <w:szCs w:val="8"/>
        </w:rPr>
      </w:pPr>
    </w:p>
    <w:p w:rsidR="005F11E8" w:rsidRPr="009B4403" w:rsidRDefault="005F11E8" w:rsidP="005F11E8">
      <w:pPr>
        <w:pStyle w:val="Code"/>
      </w:pPr>
      <w:r w:rsidRPr="009B4403">
        <w:t>proc univariate data=</w:t>
      </w:r>
      <w:r>
        <w:t xml:space="preserve"> libref.flight</w:t>
      </w:r>
      <w:r w:rsidRPr="009B4403">
        <w:t>_delay plot;</w:t>
      </w:r>
    </w:p>
    <w:p w:rsidR="005F11E8" w:rsidRPr="009B4403" w:rsidRDefault="005F11E8" w:rsidP="005F11E8">
      <w:pPr>
        <w:pStyle w:val="Code"/>
      </w:pPr>
      <w:r w:rsidRPr="009B4403">
        <w:t>var Late_Arrival_o;</w:t>
      </w:r>
    </w:p>
    <w:p w:rsidR="005F11E8" w:rsidRDefault="005F11E8" w:rsidP="005F11E8">
      <w:pPr>
        <w:pStyle w:val="Code"/>
      </w:pPr>
      <w:r w:rsidRPr="009B4403">
        <w:t>run;</w:t>
      </w:r>
    </w:p>
    <w:p w:rsidR="005F11E8" w:rsidRDefault="005F11E8" w:rsidP="006D58F0"/>
    <w:p w:rsidR="005F11E8" w:rsidRPr="005F11E8" w:rsidRDefault="005F11E8" w:rsidP="005F11E8">
      <w:pPr>
        <w:jc w:val="both"/>
        <w:rPr>
          <w:rFonts w:ascii="Courier New" w:hAnsi="Courier New"/>
        </w:rPr>
      </w:pPr>
      <w:r>
        <w:rPr>
          <w:rStyle w:val="CodeInline"/>
        </w:rPr>
        <w:t>/*To check the relationship between the variables */</w:t>
      </w:r>
    </w:p>
    <w:p w:rsidR="005F11E8" w:rsidRDefault="005F11E8" w:rsidP="005F11E8">
      <w:pPr>
        <w:pStyle w:val="Code"/>
      </w:pPr>
      <w:r>
        <w:t>proc sgscatter data = libref.flight_delay;</w:t>
      </w:r>
    </w:p>
    <w:p w:rsidR="005F11E8" w:rsidRDefault="005F11E8" w:rsidP="005F11E8">
      <w:pPr>
        <w:pStyle w:val="Code"/>
      </w:pPr>
      <w:r>
        <w:t>plot Arr_Delay*(Airport_Distance Number_of_flights Weather Support_Crew_Available Baggage_loading_time Late_Arrival_o Cleaning_o Fueling_o Security_o);</w:t>
      </w:r>
    </w:p>
    <w:p w:rsidR="005F11E8" w:rsidRDefault="005F11E8" w:rsidP="005F11E8">
      <w:pPr>
        <w:pStyle w:val="Code"/>
      </w:pPr>
      <w:r>
        <w:t>run;</w:t>
      </w:r>
    </w:p>
    <w:p w:rsidR="005F11E8" w:rsidRDefault="005F11E8" w:rsidP="005F11E8">
      <w:pPr>
        <w:pStyle w:val="Code"/>
      </w:pPr>
    </w:p>
    <w:p w:rsidR="00CB25BE" w:rsidRPr="00CB25BE" w:rsidRDefault="00CB25BE" w:rsidP="00CB25BE">
      <w:pPr>
        <w:pStyle w:val="BodyTextFirst"/>
        <w:rPr>
          <w:rStyle w:val="CodeInline"/>
          <w:rFonts w:eastAsia="Calibri"/>
          <w:szCs w:val="22"/>
        </w:rPr>
      </w:pPr>
      <w:r w:rsidRPr="00CB25BE">
        <w:rPr>
          <w:rStyle w:val="CodeInline"/>
          <w:rFonts w:eastAsia="Calibri"/>
          <w:szCs w:val="22"/>
        </w:rPr>
        <w:t>/*sorting the data set by strata variable (Arr_Delay)   */</w:t>
      </w:r>
    </w:p>
    <w:p w:rsidR="00CB25BE" w:rsidRDefault="00CB25BE" w:rsidP="00CB25BE">
      <w:pPr>
        <w:pStyle w:val="BodyTextFirst"/>
      </w:pPr>
    </w:p>
    <w:p w:rsidR="00CB25BE" w:rsidRPr="00CB25BE" w:rsidRDefault="00CB25BE" w:rsidP="00CB25BE">
      <w:pPr>
        <w:pStyle w:val="BodyTextFirst"/>
        <w:rPr>
          <w:rFonts w:ascii="Courier New" w:eastAsia="Calibri" w:hAnsi="Courier New"/>
          <w:noProof/>
          <w:szCs w:val="22"/>
        </w:rPr>
      </w:pPr>
      <w:r w:rsidRPr="00CB25BE">
        <w:rPr>
          <w:rFonts w:ascii="Courier New" w:eastAsia="Calibri" w:hAnsi="Courier New"/>
          <w:noProof/>
          <w:szCs w:val="22"/>
        </w:rPr>
        <w:t>proc sort data=libref.flight_delay;</w:t>
      </w:r>
    </w:p>
    <w:p w:rsidR="00CB25BE" w:rsidRPr="00CB25BE" w:rsidRDefault="00CB25BE" w:rsidP="00CB25BE">
      <w:pPr>
        <w:pStyle w:val="BodyTextFirst"/>
        <w:rPr>
          <w:rFonts w:ascii="Courier New" w:eastAsia="Calibri" w:hAnsi="Courier New"/>
          <w:noProof/>
          <w:szCs w:val="22"/>
        </w:rPr>
      </w:pPr>
      <w:r w:rsidRPr="00CB25BE">
        <w:rPr>
          <w:rFonts w:ascii="Courier New" w:eastAsia="Calibri" w:hAnsi="Courier New"/>
          <w:noProof/>
          <w:szCs w:val="22"/>
        </w:rPr>
        <w:t>by Arr_Delay;</w:t>
      </w:r>
    </w:p>
    <w:p w:rsidR="00CB25BE" w:rsidRPr="00CB25BE" w:rsidRDefault="00CB25BE" w:rsidP="00CB25BE">
      <w:pPr>
        <w:pStyle w:val="BodyTextFirst"/>
        <w:rPr>
          <w:rFonts w:ascii="Courier New" w:eastAsia="Calibri" w:hAnsi="Courier New"/>
          <w:noProof/>
          <w:szCs w:val="22"/>
        </w:rPr>
      </w:pPr>
      <w:r w:rsidRPr="00CB25BE">
        <w:rPr>
          <w:rFonts w:ascii="Courier New" w:eastAsia="Calibri" w:hAnsi="Courier New"/>
          <w:noProof/>
          <w:szCs w:val="22"/>
        </w:rPr>
        <w:t>run;</w:t>
      </w:r>
    </w:p>
    <w:p w:rsidR="00CB25BE" w:rsidRDefault="00CB25BE" w:rsidP="005F11E8">
      <w:pPr>
        <w:pStyle w:val="Code"/>
      </w:pPr>
    </w:p>
    <w:p w:rsidR="00CB25BE" w:rsidRDefault="00CB25BE" w:rsidP="005F11E8">
      <w:pPr>
        <w:pStyle w:val="Code"/>
      </w:pPr>
    </w:p>
    <w:p w:rsidR="005F11E8" w:rsidRPr="0026460C" w:rsidRDefault="005F11E8" w:rsidP="005F11E8">
      <w:pPr>
        <w:jc w:val="both"/>
        <w:rPr>
          <w:rStyle w:val="CodeInline"/>
        </w:rPr>
      </w:pPr>
      <w:r>
        <w:rPr>
          <w:rStyle w:val="CodeInline"/>
        </w:rPr>
        <w:t>/*splitting datasets</w:t>
      </w:r>
      <w:r w:rsidRPr="0026460C">
        <w:rPr>
          <w:rStyle w:val="CodeInline"/>
        </w:rPr>
        <w:t xml:space="preserve"> into t</w:t>
      </w:r>
      <w:r>
        <w:rPr>
          <w:rStyle w:val="CodeInline"/>
        </w:rPr>
        <w:t>raining (70%) and testing (30%)*/</w:t>
      </w:r>
    </w:p>
    <w:p w:rsidR="005F11E8" w:rsidRDefault="005F11E8" w:rsidP="005F11E8">
      <w:pPr>
        <w:pStyle w:val="Code"/>
      </w:pPr>
      <w:r>
        <w:t>proc surveyselect data= libref.flight</w:t>
      </w:r>
      <w:r w:rsidRPr="0026460C">
        <w:t>_del</w:t>
      </w:r>
      <w:r>
        <w:t>ay  method=srs seed=1000 outall samprate=0.7 out= libref.flight</w:t>
      </w:r>
      <w:r w:rsidRPr="0026460C">
        <w:t>_delay_subset;</w:t>
      </w:r>
    </w:p>
    <w:p w:rsidR="00CB25BE" w:rsidRDefault="00CB25BE" w:rsidP="00CB25BE">
      <w:pPr>
        <w:pStyle w:val="Code"/>
      </w:pPr>
      <w:r>
        <w:t>strata Arr_Delay ;</w:t>
      </w:r>
    </w:p>
    <w:p w:rsidR="00CB25BE" w:rsidRDefault="00CB25BE" w:rsidP="00CB25BE">
      <w:pPr>
        <w:pStyle w:val="Code"/>
      </w:pPr>
      <w:r>
        <w:t>run;</w:t>
      </w:r>
    </w:p>
    <w:p w:rsidR="00CB25BE" w:rsidRDefault="00CB25BE" w:rsidP="005F11E8">
      <w:pPr>
        <w:pStyle w:val="Code"/>
      </w:pPr>
    </w:p>
    <w:p w:rsidR="005F11E8" w:rsidRPr="0026460C" w:rsidRDefault="005F11E8" w:rsidP="005F11E8">
      <w:pPr>
        <w:pStyle w:val="Code"/>
      </w:pPr>
    </w:p>
    <w:p w:rsidR="005F11E8" w:rsidRPr="009E25AF" w:rsidRDefault="005F11E8" w:rsidP="005F11E8">
      <w:pPr>
        <w:pStyle w:val="Code"/>
      </w:pPr>
      <w:r>
        <w:t>proc</w:t>
      </w:r>
      <w:bookmarkStart w:id="0" w:name="_GoBack"/>
      <w:bookmarkEnd w:id="0"/>
      <w:r>
        <w:t xml:space="preserve"> print data=libref.flight_delay</w:t>
      </w:r>
      <w:r w:rsidRPr="009E25AF">
        <w:t>_subset;</w:t>
      </w:r>
    </w:p>
    <w:p w:rsidR="005F11E8" w:rsidRDefault="005F11E8" w:rsidP="005F11E8">
      <w:pPr>
        <w:pStyle w:val="Code"/>
      </w:pPr>
      <w:r w:rsidRPr="009E25AF">
        <w:t xml:space="preserve"> run;</w:t>
      </w:r>
    </w:p>
    <w:p w:rsidR="005F11E8" w:rsidRDefault="005F11E8" w:rsidP="005F11E8">
      <w:pPr>
        <w:pStyle w:val="Code"/>
      </w:pPr>
      <w:r w:rsidRPr="009E25AF">
        <w:t xml:space="preserve">  </w:t>
      </w:r>
    </w:p>
    <w:p w:rsidR="005F11E8" w:rsidRPr="0026460C" w:rsidRDefault="005F11E8" w:rsidP="005F11E8">
      <w:pPr>
        <w:jc w:val="both"/>
        <w:rPr>
          <w:rFonts w:ascii="Courier New" w:hAnsi="Courier New"/>
        </w:rPr>
      </w:pPr>
      <w:r>
        <w:rPr>
          <w:rStyle w:val="CodeInline"/>
        </w:rPr>
        <w:t xml:space="preserve">/* Values of selected variable: </w:t>
      </w:r>
      <w:r w:rsidRPr="0026460C">
        <w:rPr>
          <w:rStyle w:val="CodeInline"/>
        </w:rPr>
        <w:t xml:space="preserve">1 means selected for training </w:t>
      </w:r>
      <w:r>
        <w:rPr>
          <w:rStyle w:val="CodeInline"/>
        </w:rPr>
        <w:t>set</w:t>
      </w:r>
      <w:r w:rsidRPr="0026460C">
        <w:rPr>
          <w:rStyle w:val="CodeInline"/>
        </w:rPr>
        <w:t>, 0 means testing set*/</w:t>
      </w:r>
    </w:p>
    <w:p w:rsidR="005F11E8" w:rsidRPr="0026460C" w:rsidRDefault="005F11E8" w:rsidP="005F11E8">
      <w:pPr>
        <w:pStyle w:val="Code"/>
      </w:pPr>
      <w:r w:rsidRPr="0026460C">
        <w:t xml:space="preserve">data </w:t>
      </w:r>
      <w:r>
        <w:t>libref.</w:t>
      </w:r>
      <w:r w:rsidRPr="0026460C">
        <w:t>training;</w:t>
      </w:r>
    </w:p>
    <w:p w:rsidR="005F11E8" w:rsidRPr="0026460C" w:rsidRDefault="005F11E8" w:rsidP="005F11E8">
      <w:pPr>
        <w:pStyle w:val="Code"/>
      </w:pPr>
      <w:r>
        <w:t xml:space="preserve">   set libref.flight</w:t>
      </w:r>
      <w:r w:rsidRPr="0026460C">
        <w:t>_delay_subset;</w:t>
      </w:r>
    </w:p>
    <w:p w:rsidR="005F11E8" w:rsidRPr="0026460C" w:rsidRDefault="005F11E8" w:rsidP="005F11E8">
      <w:pPr>
        <w:pStyle w:val="Code"/>
        <w:rPr>
          <w:rStyle w:val="CodeInline"/>
        </w:rPr>
      </w:pPr>
      <w:r>
        <w:t xml:space="preserve">   if selected=1;</w:t>
      </w:r>
      <w:r w:rsidRPr="0026460C">
        <w:rPr>
          <w:rStyle w:val="CodeInline"/>
        </w:rPr>
        <w:t xml:space="preserve">  </w:t>
      </w:r>
    </w:p>
    <w:p w:rsidR="005F11E8" w:rsidRPr="0026460C" w:rsidRDefault="005F11E8" w:rsidP="005F11E8">
      <w:pPr>
        <w:pStyle w:val="Code"/>
      </w:pPr>
      <w:r>
        <w:t xml:space="preserve">   </w:t>
      </w:r>
      <w:r w:rsidRPr="0026460C">
        <w:t>proc print;</w:t>
      </w:r>
    </w:p>
    <w:p w:rsidR="005F11E8" w:rsidRPr="0026460C" w:rsidRDefault="005F11E8" w:rsidP="005F11E8">
      <w:pPr>
        <w:pStyle w:val="Code"/>
      </w:pPr>
      <w:r w:rsidRPr="0026460C">
        <w:lastRenderedPageBreak/>
        <w:t xml:space="preserve">  </w:t>
      </w:r>
    </w:p>
    <w:p w:rsidR="005F11E8" w:rsidRPr="0026460C" w:rsidRDefault="005F11E8" w:rsidP="005F11E8">
      <w:pPr>
        <w:pStyle w:val="Code"/>
      </w:pPr>
      <w:r w:rsidRPr="0026460C">
        <w:t xml:space="preserve">data </w:t>
      </w:r>
      <w:r>
        <w:t>libref.</w:t>
      </w:r>
      <w:r w:rsidRPr="0026460C">
        <w:t>testing;</w:t>
      </w:r>
    </w:p>
    <w:p w:rsidR="005F11E8" w:rsidRPr="0026460C" w:rsidRDefault="005F11E8" w:rsidP="005F11E8">
      <w:pPr>
        <w:pStyle w:val="Code"/>
      </w:pPr>
      <w:r>
        <w:t xml:space="preserve">   set libref.flight</w:t>
      </w:r>
      <w:r w:rsidRPr="0026460C">
        <w:t>_delay_subset;</w:t>
      </w:r>
    </w:p>
    <w:p w:rsidR="005F11E8" w:rsidRPr="0026460C" w:rsidRDefault="005F11E8" w:rsidP="005F11E8">
      <w:pPr>
        <w:pStyle w:val="Code"/>
      </w:pPr>
      <w:r w:rsidRPr="0026460C">
        <w:t xml:space="preserve">   if selec</w:t>
      </w:r>
      <w:r>
        <w:t>ted=0;</w:t>
      </w:r>
    </w:p>
    <w:p w:rsidR="005F11E8" w:rsidRPr="0026460C" w:rsidRDefault="005F11E8" w:rsidP="005F11E8">
      <w:pPr>
        <w:pStyle w:val="Code"/>
      </w:pPr>
      <w:r>
        <w:t xml:space="preserve">   </w:t>
      </w:r>
      <w:r w:rsidRPr="0026460C">
        <w:t>proc print;</w:t>
      </w:r>
    </w:p>
    <w:p w:rsidR="005F11E8" w:rsidRDefault="005F11E8" w:rsidP="006D58F0"/>
    <w:p w:rsidR="005F11E8" w:rsidRDefault="005F11E8" w:rsidP="006D58F0"/>
    <w:p w:rsidR="005F11E8" w:rsidRDefault="005F11E8" w:rsidP="006D58F0"/>
    <w:p w:rsidR="005F11E8" w:rsidRDefault="005F11E8" w:rsidP="005F11E8">
      <w:pPr>
        <w:pStyle w:val="BodyTextCont"/>
        <w:ind w:firstLine="0"/>
        <w:jc w:val="both"/>
        <w:rPr>
          <w:rStyle w:val="CodeInline"/>
        </w:rPr>
      </w:pPr>
      <w:r>
        <w:rPr>
          <w:rStyle w:val="CodeInline"/>
        </w:rPr>
        <w:t>/* Program1: Building multiple linear</w:t>
      </w:r>
      <w:r w:rsidRPr="00BB4AB5">
        <w:rPr>
          <w:rStyle w:val="CodeInline"/>
        </w:rPr>
        <w:t xml:space="preserve"> regression model</w:t>
      </w:r>
      <w:r>
        <w:rPr>
          <w:rStyle w:val="CodeInline"/>
        </w:rPr>
        <w:t xml:space="preserve"> on training dataset</w:t>
      </w:r>
      <w:r w:rsidRPr="00BB4AB5">
        <w:rPr>
          <w:rStyle w:val="CodeInline"/>
        </w:rPr>
        <w:t>*/</w:t>
      </w:r>
    </w:p>
    <w:p w:rsidR="005F11E8" w:rsidRDefault="005F11E8" w:rsidP="005F11E8">
      <w:pPr>
        <w:pStyle w:val="BodyTextCont"/>
        <w:ind w:firstLine="0"/>
        <w:jc w:val="both"/>
        <w:rPr>
          <w:rStyle w:val="CodeInline"/>
        </w:rPr>
      </w:pPr>
    </w:p>
    <w:p w:rsidR="005F11E8" w:rsidRPr="00416536" w:rsidRDefault="005F11E8" w:rsidP="005F11E8">
      <w:pPr>
        <w:pStyle w:val="Code"/>
      </w:pPr>
      <w:r>
        <w:t>ODS GRAPHICS ON</w:t>
      </w:r>
      <w:r w:rsidRPr="00416536">
        <w:t>;</w:t>
      </w:r>
    </w:p>
    <w:p w:rsidR="005F11E8" w:rsidRPr="00416536" w:rsidRDefault="005F11E8" w:rsidP="005F11E8">
      <w:pPr>
        <w:pStyle w:val="Code"/>
      </w:pPr>
      <w:r w:rsidRPr="00416536">
        <w:t>PROC REG D</w:t>
      </w:r>
      <w:r>
        <w:t>ATA = libref.training OUTEST=libref.Reg_P_Out</w:t>
      </w:r>
      <w:r w:rsidRPr="00416536">
        <w:t>;</w:t>
      </w:r>
    </w:p>
    <w:p w:rsidR="005F11E8" w:rsidRPr="00416536" w:rsidRDefault="005F11E8" w:rsidP="005F11E8">
      <w:pPr>
        <w:pStyle w:val="Code"/>
      </w:pPr>
      <w:r w:rsidRPr="00416536">
        <w:t>MOD</w:t>
      </w:r>
      <w:r>
        <w:t xml:space="preserve">EL Arr_Delay = Airport_Distance </w:t>
      </w:r>
      <w:r w:rsidRPr="00416536">
        <w:t>Number_of_flights W</w:t>
      </w:r>
      <w:r>
        <w:t xml:space="preserve">eather </w:t>
      </w:r>
      <w:r w:rsidRPr="00416536">
        <w:t>Support_Crew_Available</w:t>
      </w:r>
      <w:r>
        <w:t xml:space="preserve"> </w:t>
      </w:r>
      <w:r w:rsidRPr="00416536">
        <w:t>Bagg</w:t>
      </w:r>
      <w:r>
        <w:t xml:space="preserve">age_loading_time Late_Arrival_o </w:t>
      </w:r>
      <w:r w:rsidRPr="00416536">
        <w:t>Cleaning_o</w:t>
      </w:r>
      <w:r w:rsidRPr="00416536">
        <w:tab/>
        <w:t>Fueling_o</w:t>
      </w:r>
      <w:r w:rsidRPr="00416536">
        <w:tab/>
        <w:t>Secur</w:t>
      </w:r>
      <w:r>
        <w:t xml:space="preserve">ity_o/ SELECTION=stepwise VIF </w:t>
      </w:r>
      <w:r w:rsidRPr="00416536">
        <w:t>DW;</w:t>
      </w:r>
    </w:p>
    <w:p w:rsidR="005F11E8" w:rsidRPr="00416536" w:rsidRDefault="005F11E8" w:rsidP="005F11E8">
      <w:pPr>
        <w:pStyle w:val="Code"/>
      </w:pPr>
      <w:r>
        <w:t>OUTPUT OUT = libref.</w:t>
      </w:r>
      <w:r w:rsidRPr="00416536">
        <w:t>Reg_out_train P=pred R=Residual RSTUDENT=r1 DFFITS</w:t>
      </w:r>
      <w:r>
        <w:t>=dffits COOK</w:t>
      </w:r>
      <w:r w:rsidR="0019075C">
        <w:t>D=cookd</w:t>
      </w:r>
      <w:r w:rsidRPr="00416536">
        <w:t>;</w:t>
      </w:r>
    </w:p>
    <w:p w:rsidR="005F11E8" w:rsidRPr="00416536" w:rsidRDefault="005F11E8" w:rsidP="005F11E8">
      <w:pPr>
        <w:pStyle w:val="Code"/>
      </w:pPr>
      <w:r>
        <w:t>RUN</w:t>
      </w:r>
      <w:r w:rsidRPr="00416536">
        <w:t>;</w:t>
      </w:r>
    </w:p>
    <w:p w:rsidR="005F11E8" w:rsidRPr="00416536" w:rsidRDefault="005F11E8" w:rsidP="005F11E8">
      <w:pPr>
        <w:pStyle w:val="Code"/>
      </w:pPr>
      <w:r w:rsidRPr="00416536">
        <w:t>ODS GR</w:t>
      </w:r>
      <w:r>
        <w:t>APHICS OFF</w:t>
      </w:r>
      <w:r w:rsidRPr="00416536">
        <w:t>;</w:t>
      </w:r>
    </w:p>
    <w:p w:rsidR="005F11E8" w:rsidRPr="000E4DC7" w:rsidRDefault="005F11E8" w:rsidP="000E4DC7">
      <w:pPr>
        <w:pStyle w:val="BodyTextCont"/>
        <w:ind w:firstLine="0"/>
        <w:jc w:val="both"/>
        <w:rPr>
          <w:rStyle w:val="CodeInline"/>
        </w:rPr>
      </w:pPr>
    </w:p>
    <w:p w:rsidR="000E4DC7" w:rsidRPr="000E4DC7" w:rsidRDefault="000E4DC7" w:rsidP="000E4DC7">
      <w:pPr>
        <w:pStyle w:val="BodyTextCont"/>
        <w:ind w:firstLine="0"/>
        <w:jc w:val="both"/>
        <w:rPr>
          <w:rStyle w:val="CodeInline"/>
        </w:rPr>
      </w:pPr>
      <w:r>
        <w:rPr>
          <w:rStyle w:val="CodeInline"/>
        </w:rPr>
        <w:t>/*S</w:t>
      </w:r>
      <w:r w:rsidRPr="000E4DC7">
        <w:rPr>
          <w:rStyle w:val="CodeInline"/>
        </w:rPr>
        <w:t>core procedure on testing data */</w:t>
      </w:r>
    </w:p>
    <w:p w:rsidR="000E4DC7" w:rsidRDefault="000E4DC7" w:rsidP="000E4DC7"/>
    <w:p w:rsidR="000E4DC7" w:rsidRDefault="000E4DC7" w:rsidP="000E4DC7">
      <w:pPr>
        <w:pStyle w:val="Code"/>
      </w:pPr>
      <w:r>
        <w:t xml:space="preserve">PROC SCORE DATA= </w:t>
      </w:r>
      <w:r w:rsidR="00644F56">
        <w:t>libref.</w:t>
      </w:r>
      <w:r>
        <w:t>testing SCORE=</w:t>
      </w:r>
      <w:r w:rsidR="00644F56">
        <w:t>libref.</w:t>
      </w:r>
      <w:r>
        <w:t xml:space="preserve">Reg_P_Out TYPE = parms PREDICT OUT= </w:t>
      </w:r>
      <w:r w:rsidR="00644F56">
        <w:t>libref.</w:t>
      </w:r>
      <w:r>
        <w:t>R_Score_Pred;</w:t>
      </w:r>
    </w:p>
    <w:p w:rsidR="000E4DC7" w:rsidRDefault="000E4DC7" w:rsidP="000E4DC7">
      <w:pPr>
        <w:pStyle w:val="Code"/>
      </w:pPr>
      <w:r>
        <w:t>VAR Airport_Distance Number_of_flights Weather Support_Crew_Available Baggage_loading_time Late_Arrival_oCleaning_o Fueling_o Security_o ;</w:t>
      </w:r>
    </w:p>
    <w:p w:rsidR="005F11E8" w:rsidRDefault="000E4DC7" w:rsidP="000E4DC7">
      <w:pPr>
        <w:pStyle w:val="Code"/>
      </w:pPr>
      <w:r>
        <w:t>run;</w:t>
      </w:r>
    </w:p>
    <w:p w:rsidR="005F11E8" w:rsidRDefault="005F11E8" w:rsidP="002B300C">
      <w:pPr>
        <w:pStyle w:val="Code"/>
      </w:pPr>
    </w:p>
    <w:p w:rsidR="002B300C" w:rsidRDefault="002B300C" w:rsidP="002B300C">
      <w:pPr>
        <w:pStyle w:val="Code"/>
      </w:pPr>
      <w:r>
        <w:t xml:space="preserve">proc print data= </w:t>
      </w:r>
      <w:r w:rsidR="00644F56">
        <w:t>libref.</w:t>
      </w:r>
      <w:r>
        <w:t>R_Score_Pred;</w:t>
      </w:r>
    </w:p>
    <w:p w:rsidR="002B300C" w:rsidRDefault="002B300C" w:rsidP="002B300C">
      <w:pPr>
        <w:pStyle w:val="Code"/>
      </w:pPr>
      <w:r>
        <w:t>title 'Predicted Scores for Regression on Testing Data';</w:t>
      </w:r>
    </w:p>
    <w:p w:rsidR="005F11E8" w:rsidRDefault="002B300C" w:rsidP="00B32BA0">
      <w:pPr>
        <w:pStyle w:val="Code"/>
      </w:pPr>
      <w:r>
        <w:t>run;</w:t>
      </w:r>
    </w:p>
    <w:p w:rsidR="0080531E" w:rsidRDefault="0080531E" w:rsidP="00B32BA0">
      <w:pPr>
        <w:pStyle w:val="Code"/>
      </w:pPr>
    </w:p>
    <w:p w:rsidR="0080531E" w:rsidRPr="00B32BA0" w:rsidRDefault="0080531E" w:rsidP="0080531E">
      <w:pPr>
        <w:pStyle w:val="BodyTextCont"/>
        <w:ind w:firstLine="0"/>
        <w:jc w:val="both"/>
        <w:rPr>
          <w:rStyle w:val="CodeInline"/>
        </w:rPr>
      </w:pPr>
      <w:r w:rsidRPr="00B32BA0">
        <w:rPr>
          <w:rStyle w:val="CodeInline"/>
        </w:rPr>
        <w:t>/*Residual Scores from the Data Set Created by PR</w:t>
      </w:r>
      <w:r>
        <w:rPr>
          <w:rStyle w:val="CodeInline"/>
        </w:rPr>
        <w:t>OC SCORE</w:t>
      </w:r>
      <w:r w:rsidRPr="00B32BA0">
        <w:rPr>
          <w:rStyle w:val="CodeInline"/>
        </w:rPr>
        <w:t>, RESIDUAL option produces positive score */</w:t>
      </w:r>
    </w:p>
    <w:p w:rsidR="0080531E" w:rsidRDefault="0080531E" w:rsidP="0080531E">
      <w:pPr>
        <w:pStyle w:val="Code"/>
      </w:pPr>
    </w:p>
    <w:p w:rsidR="0080531E" w:rsidRDefault="0080531E" w:rsidP="0080531E">
      <w:pPr>
        <w:pStyle w:val="Code"/>
      </w:pPr>
      <w:r>
        <w:t>PROC SCORE DATA= libref.testing SCORE=libref.Reg_P_Out RESIDUAL OUT= libref.R_Score_R TYPE = parms;</w:t>
      </w:r>
    </w:p>
    <w:p w:rsidR="0080531E" w:rsidRDefault="0080531E" w:rsidP="0080531E">
      <w:pPr>
        <w:pStyle w:val="Code"/>
      </w:pPr>
      <w:r>
        <w:t>VAR Arr_Delay  Airport_Distance</w:t>
      </w:r>
      <w:r>
        <w:tab/>
        <w:t>Number_of_flights Weather Support_Crew_Available Baggage_loading_time Late_Arrival_oCleaning_o</w:t>
      </w:r>
      <w:r>
        <w:tab/>
        <w:t>Fueling_o</w:t>
      </w:r>
      <w:r>
        <w:tab/>
        <w:t>Security_o ;</w:t>
      </w:r>
    </w:p>
    <w:p w:rsidR="0080531E" w:rsidRDefault="0080531E" w:rsidP="0080531E">
      <w:pPr>
        <w:pStyle w:val="Code"/>
      </w:pPr>
      <w:r>
        <w:t>run;</w:t>
      </w:r>
    </w:p>
    <w:p w:rsidR="0080531E" w:rsidRDefault="0080531E" w:rsidP="0080531E">
      <w:pPr>
        <w:pStyle w:val="Code"/>
      </w:pPr>
    </w:p>
    <w:p w:rsidR="0080531E" w:rsidRDefault="0080531E" w:rsidP="0080531E">
      <w:pPr>
        <w:pStyle w:val="Code"/>
      </w:pPr>
      <w:r>
        <w:t>proc print data = libref.R_Score_R;</w:t>
      </w:r>
    </w:p>
    <w:p w:rsidR="0080531E" w:rsidRDefault="0080531E" w:rsidP="0080531E">
      <w:pPr>
        <w:pStyle w:val="Code"/>
      </w:pPr>
      <w:r>
        <w:t>title ' Residual Scores for Regression on Testing Data';</w:t>
      </w:r>
    </w:p>
    <w:p w:rsidR="0080531E" w:rsidRPr="00B32BA0" w:rsidRDefault="0080531E" w:rsidP="0080531E">
      <w:pPr>
        <w:pStyle w:val="Code"/>
      </w:pPr>
      <w:r w:rsidRPr="00B32BA0">
        <w:t>run;</w:t>
      </w:r>
    </w:p>
    <w:p w:rsidR="0080531E" w:rsidRDefault="0080531E" w:rsidP="0080531E">
      <w:pPr>
        <w:pStyle w:val="Code"/>
      </w:pPr>
    </w:p>
    <w:p w:rsidR="0080531E" w:rsidRDefault="0080531E" w:rsidP="0080531E">
      <w:pPr>
        <w:pStyle w:val="Code"/>
      </w:pPr>
    </w:p>
    <w:p w:rsidR="0080531E" w:rsidRDefault="0080531E" w:rsidP="0080531E">
      <w:pPr>
        <w:pStyle w:val="Code"/>
      </w:pPr>
    </w:p>
    <w:p w:rsidR="0080531E" w:rsidRDefault="0080531E" w:rsidP="00B32BA0">
      <w:pPr>
        <w:pStyle w:val="Code"/>
      </w:pPr>
    </w:p>
    <w:sectPr w:rsidR="0080531E" w:rsidSect="00A0084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2CAA" w:rsidRDefault="00192CAA">
      <w:r>
        <w:separator/>
      </w:r>
    </w:p>
  </w:endnote>
  <w:endnote w:type="continuationSeparator" w:id="0">
    <w:p w:rsidR="00192CAA" w:rsidRDefault="00192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BD54E14-5FDC-426E-AB70-0D068BF4B156}"/>
    <w:embedBold r:id="rId2" w:fontKey="{05B635DB-F927-42A2-8DDE-0955FC8501B9}"/>
    <w:embedItalic r:id="rId3" w:fontKey="{2C9719C7-B012-4B67-9CF7-844A19039171}"/>
  </w:font>
  <w:font w:name="HelveticaNeue Condensed">
    <w:altName w:val="Courier Ne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Courier New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3BC126CD-4CC1-4F75-AF98-47AB254351C6}"/>
    <w:embedBold r:id="rId5" w:fontKey="{AF4BD280-1BB9-44D1-BF71-FB96AAB706AD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3A7895AE-F26D-4B33-B358-9C17CE50792B}"/>
  </w:font>
  <w:font w:name="TheSansMonoConNormal">
    <w:altName w:val="Courier New"/>
    <w:panose1 w:val="00000000000000000000"/>
    <w:charset w:val="00"/>
    <w:family w:val="swiss"/>
    <w:notTrueType/>
    <w:pitch w:val="variable"/>
    <w:sig w:usb0="00000083" w:usb1="00000000" w:usb2="00000000" w:usb3="00000000" w:csb0="00000009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29EED258-D6D3-4008-81FC-C944A451B4CB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B29B7362-6D6D-48C0-9D7F-CD90C896FDA7}"/>
  </w:font>
  <w:font w:name="ZapfDingbats">
    <w:altName w:val="Times New Roman"/>
    <w:panose1 w:val="00000000000000000000"/>
    <w:charset w:val="02"/>
    <w:family w:val="decorative"/>
    <w:notTrueType/>
    <w:pitch w:val="variable"/>
    <w:sig w:usb0="00000003" w:usb1="10000000" w:usb2="00000000" w:usb3="00000000" w:csb0="8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ACB80457-BEAF-492B-81AC-D3447FB1FA6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05819820-9A71-4745-9BA3-D41D144F68F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CB25BE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B25BE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2CAA" w:rsidRDefault="00192CAA">
      <w:r>
        <w:separator/>
      </w:r>
    </w:p>
  </w:footnote>
  <w:footnote w:type="continuationSeparator" w:id="0">
    <w:p w:rsidR="00192CAA" w:rsidRDefault="00192C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5D4FEA" w:rsidRDefault="00B7149E" w:rsidP="005D4FEA">
    <w:pPr>
      <w:pStyle w:val="Heading1"/>
      <w:rPr>
        <w:sz w:val="24"/>
        <w:szCs w:val="24"/>
      </w:rPr>
    </w:pPr>
    <w:r w:rsidRPr="005D4FEA">
      <w:rPr>
        <w:sz w:val="24"/>
        <w:szCs w:val="24"/>
      </w:rPr>
      <w:t>C H A P T E R</w:t>
    </w:r>
    <w:r w:rsidR="005F11E8">
      <w:rPr>
        <w:sz w:val="24"/>
        <w:szCs w:val="24"/>
      </w:rPr>
      <w:t xml:space="preserve"> 5: Airline</w:t>
    </w:r>
    <w:r w:rsidR="005D4FEA" w:rsidRPr="005D4FEA">
      <w:rPr>
        <w:sz w:val="24"/>
        <w:szCs w:val="24"/>
      </w:rPr>
      <w:t xml:space="preserve">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880B4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7AE5B3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B8AB8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4F6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610A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FC4E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3625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FF4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602A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6942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07C"/>
    <w:rsid w:val="00000C0F"/>
    <w:rsid w:val="00001BC8"/>
    <w:rsid w:val="00002570"/>
    <w:rsid w:val="000042AA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71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56BA7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3C48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E4DC7"/>
    <w:rsid w:val="000E584E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107C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075C"/>
    <w:rsid w:val="00192A8B"/>
    <w:rsid w:val="00192CAA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4DE9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25E5"/>
    <w:rsid w:val="0024356E"/>
    <w:rsid w:val="00243E16"/>
    <w:rsid w:val="00245D21"/>
    <w:rsid w:val="002504DD"/>
    <w:rsid w:val="00253200"/>
    <w:rsid w:val="00253536"/>
    <w:rsid w:val="00253B76"/>
    <w:rsid w:val="00256940"/>
    <w:rsid w:val="002570B1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514D"/>
    <w:rsid w:val="00276249"/>
    <w:rsid w:val="0028311F"/>
    <w:rsid w:val="00283215"/>
    <w:rsid w:val="002857D5"/>
    <w:rsid w:val="00286880"/>
    <w:rsid w:val="00290936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0C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112C8"/>
    <w:rsid w:val="00314AE6"/>
    <w:rsid w:val="00315E06"/>
    <w:rsid w:val="00320119"/>
    <w:rsid w:val="00320981"/>
    <w:rsid w:val="0032118E"/>
    <w:rsid w:val="0032195F"/>
    <w:rsid w:val="00321AC7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65804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392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9C"/>
    <w:rsid w:val="004740F9"/>
    <w:rsid w:val="00476566"/>
    <w:rsid w:val="0048129C"/>
    <w:rsid w:val="00482FE8"/>
    <w:rsid w:val="004833B9"/>
    <w:rsid w:val="00485A74"/>
    <w:rsid w:val="0048663D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1DA"/>
    <w:rsid w:val="00516AE7"/>
    <w:rsid w:val="00517ED2"/>
    <w:rsid w:val="00521A2D"/>
    <w:rsid w:val="00522138"/>
    <w:rsid w:val="00527CEF"/>
    <w:rsid w:val="00532071"/>
    <w:rsid w:val="00532F57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0390"/>
    <w:rsid w:val="005937AD"/>
    <w:rsid w:val="005A055B"/>
    <w:rsid w:val="005B20ED"/>
    <w:rsid w:val="005B300D"/>
    <w:rsid w:val="005C35C4"/>
    <w:rsid w:val="005C40BF"/>
    <w:rsid w:val="005D4FEA"/>
    <w:rsid w:val="005D500D"/>
    <w:rsid w:val="005D5C62"/>
    <w:rsid w:val="005D663B"/>
    <w:rsid w:val="005E22AF"/>
    <w:rsid w:val="005E3D28"/>
    <w:rsid w:val="005E4591"/>
    <w:rsid w:val="005F11E8"/>
    <w:rsid w:val="005F2464"/>
    <w:rsid w:val="005F2534"/>
    <w:rsid w:val="005F4748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44F56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2177"/>
    <w:rsid w:val="006B5972"/>
    <w:rsid w:val="006C4383"/>
    <w:rsid w:val="006C4BF3"/>
    <w:rsid w:val="006C6578"/>
    <w:rsid w:val="006C7C1F"/>
    <w:rsid w:val="006D16E6"/>
    <w:rsid w:val="006D360C"/>
    <w:rsid w:val="006D58F0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2CC8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E0CA2"/>
    <w:rsid w:val="007E11AC"/>
    <w:rsid w:val="007E1E46"/>
    <w:rsid w:val="007E22B0"/>
    <w:rsid w:val="007E2359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3173"/>
    <w:rsid w:val="0080531E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1E39"/>
    <w:rsid w:val="008426DE"/>
    <w:rsid w:val="008435A4"/>
    <w:rsid w:val="00845D97"/>
    <w:rsid w:val="00846DC2"/>
    <w:rsid w:val="0085090A"/>
    <w:rsid w:val="0085121D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2468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662A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3681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AF0"/>
    <w:rsid w:val="009C5680"/>
    <w:rsid w:val="009D0233"/>
    <w:rsid w:val="009D04EF"/>
    <w:rsid w:val="009D1121"/>
    <w:rsid w:val="009E161B"/>
    <w:rsid w:val="009E55A6"/>
    <w:rsid w:val="009F569D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08BF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B34D2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266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CD2"/>
    <w:rsid w:val="00B17FE6"/>
    <w:rsid w:val="00B20D55"/>
    <w:rsid w:val="00B2523B"/>
    <w:rsid w:val="00B27E07"/>
    <w:rsid w:val="00B3039C"/>
    <w:rsid w:val="00B30B8A"/>
    <w:rsid w:val="00B32BA0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130D"/>
    <w:rsid w:val="00BC4331"/>
    <w:rsid w:val="00BC5060"/>
    <w:rsid w:val="00BC6DE3"/>
    <w:rsid w:val="00BC7C87"/>
    <w:rsid w:val="00BC7D86"/>
    <w:rsid w:val="00BD26D6"/>
    <w:rsid w:val="00BD4887"/>
    <w:rsid w:val="00BD4951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26588"/>
    <w:rsid w:val="00C330FF"/>
    <w:rsid w:val="00C332FD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25BE"/>
    <w:rsid w:val="00CB47A6"/>
    <w:rsid w:val="00CB491B"/>
    <w:rsid w:val="00CB5F5D"/>
    <w:rsid w:val="00CC05FF"/>
    <w:rsid w:val="00CC10D1"/>
    <w:rsid w:val="00CC2E60"/>
    <w:rsid w:val="00CC7BC5"/>
    <w:rsid w:val="00CD2FF9"/>
    <w:rsid w:val="00CD37A1"/>
    <w:rsid w:val="00CD3EBE"/>
    <w:rsid w:val="00CE2806"/>
    <w:rsid w:val="00CE28C2"/>
    <w:rsid w:val="00CE448C"/>
    <w:rsid w:val="00CE567E"/>
    <w:rsid w:val="00CE65B2"/>
    <w:rsid w:val="00CE73EC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28D6"/>
    <w:rsid w:val="00D2564E"/>
    <w:rsid w:val="00D265F1"/>
    <w:rsid w:val="00D37F25"/>
    <w:rsid w:val="00D46E41"/>
    <w:rsid w:val="00D46F3B"/>
    <w:rsid w:val="00D50550"/>
    <w:rsid w:val="00D531AD"/>
    <w:rsid w:val="00D53EFA"/>
    <w:rsid w:val="00D54E26"/>
    <w:rsid w:val="00D565FC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179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D36"/>
    <w:rsid w:val="00E97353"/>
    <w:rsid w:val="00E979F1"/>
    <w:rsid w:val="00EA0211"/>
    <w:rsid w:val="00EA077F"/>
    <w:rsid w:val="00EA1F3F"/>
    <w:rsid w:val="00EA5E46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2A9F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29F9"/>
    <w:rsid w:val="00F86EC4"/>
    <w:rsid w:val="00F91443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AppData\Local\Temp\Temp1_Author%20Bundle_T4.zip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C80568-1874-45E3-A3A3-C61A69018C37}"/>
</file>

<file path=customXml/itemProps2.xml><?xml version="1.0" encoding="utf-8"?>
<ds:datastoreItem xmlns:ds="http://schemas.openxmlformats.org/officeDocument/2006/customXml" ds:itemID="{C0445C54-CFA7-49C8-ABA4-4B18A530BB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276C50-F141-48E7-910E-2DCD31CF0E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9F18644-08D0-46CD-905E-614297727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0</TotalTime>
  <Pages>4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3194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author</cp:lastModifiedBy>
  <cp:revision>2</cp:revision>
  <cp:lastPrinted>2009-03-19T19:05:00Z</cp:lastPrinted>
  <dcterms:created xsi:type="dcterms:W3CDTF">2018-05-22T21:22:00Z</dcterms:created>
  <dcterms:modified xsi:type="dcterms:W3CDTF">2018-05-22T21:22:00Z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