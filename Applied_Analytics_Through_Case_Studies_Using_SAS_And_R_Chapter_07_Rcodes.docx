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F0" w:rsidRPr="00D54ABC" w:rsidRDefault="005553F6" w:rsidP="006D58F0">
      <w:pPr>
        <w:rPr>
          <w:sz w:val="24"/>
          <w:szCs w:val="24"/>
        </w:rPr>
      </w:pPr>
      <w:r w:rsidRPr="00D54ABC">
        <w:rPr>
          <w:sz w:val="24"/>
          <w:szCs w:val="24"/>
        </w:rPr>
        <w:t xml:space="preserve">         </w:t>
      </w:r>
      <w:r w:rsidR="00D54ABC" w:rsidRPr="00D54ABC">
        <w:rPr>
          <w:b/>
          <w:sz w:val="24"/>
          <w:szCs w:val="24"/>
          <w:u w:val="single"/>
        </w:rPr>
        <w:t xml:space="preserve">Customer </w:t>
      </w:r>
      <w:r w:rsidR="009C4352" w:rsidRPr="00D54ABC">
        <w:rPr>
          <w:b/>
          <w:sz w:val="24"/>
          <w:szCs w:val="24"/>
          <w:u w:val="single"/>
        </w:rPr>
        <w:t>Se</w:t>
      </w:r>
      <w:r w:rsidR="009C4352">
        <w:rPr>
          <w:b/>
          <w:sz w:val="24"/>
          <w:szCs w:val="24"/>
          <w:u w:val="single"/>
        </w:rPr>
        <w:t>gmentation</w:t>
      </w:r>
      <w:r w:rsidR="009C4352" w:rsidRPr="00D54ABC">
        <w:rPr>
          <w:b/>
          <w:sz w:val="24"/>
          <w:szCs w:val="24"/>
          <w:u w:val="single"/>
        </w:rPr>
        <w:t>:</w:t>
      </w:r>
      <w:r w:rsidR="00D54ABC">
        <w:rPr>
          <w:b/>
          <w:sz w:val="24"/>
          <w:szCs w:val="24"/>
          <w:u w:val="single"/>
        </w:rPr>
        <w:t xml:space="preserve"> </w:t>
      </w:r>
      <w:r w:rsidRPr="00D54ABC">
        <w:rPr>
          <w:b/>
          <w:sz w:val="24"/>
          <w:szCs w:val="24"/>
          <w:u w:val="single"/>
        </w:rPr>
        <w:t>RFM Model &amp; K-means Clustering</w:t>
      </w:r>
      <w:r w:rsidR="00D54ABC" w:rsidRPr="00D54ABC">
        <w:rPr>
          <w:b/>
          <w:sz w:val="24"/>
          <w:szCs w:val="24"/>
          <w:u w:val="single"/>
        </w:rPr>
        <w:t xml:space="preserve"> </w:t>
      </w:r>
      <w:r w:rsidR="00D54ABC">
        <w:rPr>
          <w:b/>
          <w:sz w:val="24"/>
          <w:szCs w:val="24"/>
          <w:u w:val="single"/>
        </w:rPr>
        <w:t>U</w:t>
      </w:r>
      <w:r w:rsidRPr="00D54ABC">
        <w:rPr>
          <w:b/>
          <w:sz w:val="24"/>
          <w:szCs w:val="24"/>
          <w:u w:val="single"/>
        </w:rPr>
        <w:t>sing R</w:t>
      </w:r>
    </w:p>
    <w:p w:rsidR="005553F6" w:rsidRDefault="005553F6" w:rsidP="005A0915">
      <w:pPr>
        <w:pStyle w:val="Code"/>
        <w:jc w:val="both"/>
        <w:rPr>
          <w:rStyle w:val="CodeInline"/>
          <w:rFonts w:cstheme="minorBidi"/>
        </w:rPr>
      </w:pPr>
    </w:p>
    <w:p w:rsidR="005A0915" w:rsidRDefault="005A0915" w:rsidP="005A0915">
      <w:pPr>
        <w:pStyle w:val="Code"/>
        <w:jc w:val="both"/>
        <w:rPr>
          <w:rStyle w:val="CodeInline"/>
          <w:rFonts w:cstheme="minorBidi"/>
        </w:rPr>
      </w:pPr>
      <w:r>
        <w:rPr>
          <w:rStyle w:val="CodeInline"/>
          <w:rFonts w:cstheme="minorBidi"/>
        </w:rPr>
        <w:t>#Read the data from the working directory, create your own working directly to read the dataset.</w:t>
      </w:r>
    </w:p>
    <w:p w:rsidR="005A0915" w:rsidRDefault="005A0915" w:rsidP="005A0915">
      <w:pPr>
        <w:pStyle w:val="Code"/>
        <w:jc w:val="both"/>
        <w:rPr>
          <w:rStyle w:val="CodeInline"/>
          <w:rFonts w:cstheme="minorBidi"/>
        </w:rPr>
      </w:pPr>
    </w:p>
    <w:p w:rsidR="005A0915" w:rsidRDefault="005A0915" w:rsidP="005A0915">
      <w:pPr>
        <w:pStyle w:val="Code"/>
      </w:pPr>
      <w:r>
        <w:t>setwd("C:/Users/Deep</w:t>
      </w:r>
      <w:r w:rsidRPr="00190AF1">
        <w:t>/Desktop/data")</w:t>
      </w:r>
    </w:p>
    <w:p w:rsidR="005A0915" w:rsidRDefault="005A0915" w:rsidP="005A0915">
      <w:pPr>
        <w:pStyle w:val="BodyTextCont"/>
      </w:pPr>
    </w:p>
    <w:p w:rsidR="005553F6" w:rsidRDefault="005553F6" w:rsidP="005553F6">
      <w:pPr>
        <w:pStyle w:val="Code"/>
      </w:pPr>
      <w:r w:rsidRPr="00C618CA">
        <w:t>data</w:t>
      </w:r>
      <w:r>
        <w:t>1 &lt;- read.csv ("C:/Users/Deep</w:t>
      </w:r>
      <w:r w:rsidRPr="00C618CA">
        <w:t>/Desktop/data/</w:t>
      </w:r>
    </w:p>
    <w:p w:rsidR="005553F6" w:rsidRPr="00C618CA" w:rsidRDefault="005553F6" w:rsidP="005553F6">
      <w:pPr>
        <w:pStyle w:val="Code"/>
      </w:pPr>
      <w:r>
        <w:t>customer_seg.csv",header=</w:t>
      </w:r>
      <w:r w:rsidRPr="00C618CA">
        <w:t>TRUE,sep=",")</w:t>
      </w:r>
    </w:p>
    <w:p w:rsidR="005553F6" w:rsidRPr="00C618CA" w:rsidRDefault="005553F6" w:rsidP="005553F6">
      <w:pPr>
        <w:pStyle w:val="Code"/>
      </w:pPr>
    </w:p>
    <w:p w:rsidR="005A0915" w:rsidRDefault="005A0915" w:rsidP="005A0915">
      <w:pPr>
        <w:pStyle w:val="Heading2"/>
      </w:pPr>
      <w:r>
        <w:t>Performing Data exploration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 xml:space="preserve">#perform exploratory data analysis to know about the data 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  <w:rPr>
          <w:rStyle w:val="CodeInline"/>
        </w:rPr>
      </w:pPr>
    </w:p>
    <w:p w:rsidR="005A0915" w:rsidRDefault="005A0915" w:rsidP="005A0915">
      <w:pPr>
        <w:pStyle w:val="Code"/>
        <w:jc w:val="both"/>
      </w:pPr>
      <w:r w:rsidRPr="008A662A">
        <w:rPr>
          <w:rStyle w:val="CodeInline"/>
        </w:rPr>
        <w:t># display top 6 rows of dataset to s</w:t>
      </w:r>
      <w:r>
        <w:rPr>
          <w:rStyle w:val="CodeInline"/>
        </w:rPr>
        <w:t>ee how data look like</w:t>
      </w:r>
    </w:p>
    <w:p w:rsidR="005A0915" w:rsidRDefault="005A0915" w:rsidP="005A0915">
      <w:pPr>
        <w:pStyle w:val="Code"/>
      </w:pPr>
    </w:p>
    <w:p w:rsidR="005A0915" w:rsidRDefault="005A0915" w:rsidP="005A0915">
      <w:pPr>
        <w:pStyle w:val="Code"/>
      </w:pPr>
      <w:r>
        <w:t>head (data1)</w:t>
      </w: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display bottom 6 rows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tail(data1)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 describe the structure of data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 xml:space="preserve">str(data1) 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column name of the data</w:t>
      </w:r>
    </w:p>
    <w:p w:rsidR="005A0915" w:rsidRDefault="005A0915" w:rsidP="005A0915">
      <w:pPr>
        <w:pStyle w:val="Code"/>
        <w:jc w:val="both"/>
      </w:pPr>
    </w:p>
    <w:p w:rsidR="005A0915" w:rsidRDefault="005A0915" w:rsidP="005A0915">
      <w:pPr>
        <w:pStyle w:val="Code"/>
        <w:jc w:val="both"/>
      </w:pPr>
      <w:r>
        <w:t>names(data1)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553F6" w:rsidRDefault="005553F6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>#display the summary or descriptive statistics of the data</w:t>
      </w:r>
    </w:p>
    <w:p w:rsidR="005A0915" w:rsidRDefault="005A0915" w:rsidP="005A0915">
      <w:pPr>
        <w:pStyle w:val="Code"/>
        <w:tabs>
          <w:tab w:val="left" w:pos="1545"/>
        </w:tabs>
        <w:jc w:val="both"/>
      </w:pPr>
      <w:r>
        <w:tab/>
      </w:r>
    </w:p>
    <w:p w:rsidR="005553F6" w:rsidRDefault="005553F6" w:rsidP="005553F6">
      <w:pPr>
        <w:pStyle w:val="Code"/>
        <w:jc w:val="both"/>
      </w:pPr>
    </w:p>
    <w:p w:rsidR="005553F6" w:rsidRDefault="005553F6" w:rsidP="005553F6">
      <w:pPr>
        <w:pStyle w:val="Code"/>
        <w:jc w:val="both"/>
      </w:pPr>
      <w:r>
        <w:t>summary(data1$Amount)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5A0915" w:rsidRPr="008A662A" w:rsidRDefault="005A0915" w:rsidP="005A0915">
      <w:pPr>
        <w:pStyle w:val="Code"/>
        <w:jc w:val="both"/>
        <w:rPr>
          <w:rStyle w:val="CodeInline"/>
        </w:rPr>
      </w:pPr>
      <w:r w:rsidRPr="008A662A">
        <w:rPr>
          <w:rStyle w:val="CodeInline"/>
        </w:rPr>
        <w:t xml:space="preserve">#Let’s check the missing values present in the data </w:t>
      </w:r>
    </w:p>
    <w:p w:rsidR="005A0915" w:rsidRDefault="005A0915" w:rsidP="005A0915">
      <w:pPr>
        <w:pStyle w:val="Code"/>
        <w:jc w:val="both"/>
      </w:pPr>
    </w:p>
    <w:p w:rsidR="005A0915" w:rsidRDefault="005553F6" w:rsidP="005A0915">
      <w:pPr>
        <w:pStyle w:val="Code"/>
        <w:jc w:val="both"/>
      </w:pPr>
      <w:r>
        <w:t>sum(is.na(data1</w:t>
      </w:r>
      <w:r w:rsidR="005A0915">
        <w:t>))</w:t>
      </w:r>
    </w:p>
    <w:p w:rsidR="005A0915" w:rsidRDefault="005553F6" w:rsidP="005553F6">
      <w:pPr>
        <w:pStyle w:val="Code"/>
        <w:tabs>
          <w:tab w:val="left" w:pos="2520"/>
        </w:tabs>
        <w:jc w:val="both"/>
        <w:rPr>
          <w:rStyle w:val="CodeInline"/>
        </w:rPr>
      </w:pPr>
      <w:r>
        <w:rPr>
          <w:rStyle w:val="CodeInline"/>
        </w:rPr>
        <w:tab/>
      </w:r>
    </w:p>
    <w:p w:rsidR="007D637D" w:rsidRDefault="007D637D" w:rsidP="007D637D">
      <w:pPr>
        <w:pStyle w:val="Code"/>
        <w:jc w:val="both"/>
      </w:pPr>
      <w:r>
        <w:t>#Unique number of Invoice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 w:rsidRPr="00D22F26">
        <w:t>length(unique(data1$Invoice_No))</w:t>
      </w:r>
    </w:p>
    <w:p w:rsidR="005A0915" w:rsidRDefault="005A0915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  <w:jc w:val="both"/>
      </w:pPr>
      <w:r>
        <w:t xml:space="preserve">#Unique customer_id 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 w:rsidRPr="00D22F26">
        <w:t>length(unique(data1$Customer_ID))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>
        <w:t>#installing dplyr</w:t>
      </w:r>
      <w:r w:rsidRPr="000620DC">
        <w:t xml:space="preserve"> package </w:t>
      </w:r>
    </w:p>
    <w:p w:rsidR="007D637D" w:rsidRPr="000620DC" w:rsidRDefault="007D637D" w:rsidP="007D637D">
      <w:pPr>
        <w:pStyle w:val="Code"/>
        <w:jc w:val="both"/>
      </w:pPr>
    </w:p>
    <w:p w:rsidR="007D637D" w:rsidRDefault="007D637D" w:rsidP="007D637D">
      <w:pPr>
        <w:pStyle w:val="Code"/>
      </w:pPr>
      <w:r>
        <w:t xml:space="preserve"> install.packages("dplyr")</w:t>
      </w:r>
    </w:p>
    <w:p w:rsidR="007D637D" w:rsidRPr="000620DC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rPr>
          <w:rFonts w:ascii="Lucida Console" w:hAnsi="Lucida Console"/>
          <w:color w:val="000000"/>
          <w:sz w:val="16"/>
          <w:szCs w:val="16"/>
        </w:rPr>
        <w:t xml:space="preserve"> </w:t>
      </w:r>
      <w:r>
        <w:t>library(dplyr</w:t>
      </w:r>
      <w:r w:rsidRPr="000620DC">
        <w:t>)</w:t>
      </w:r>
    </w:p>
    <w:p w:rsidR="007D637D" w:rsidRDefault="007D637D" w:rsidP="007D637D">
      <w:pPr>
        <w:pStyle w:val="Code"/>
      </w:pPr>
    </w:p>
    <w:p w:rsidR="007D637D" w:rsidRPr="000620DC" w:rsidRDefault="007D637D" w:rsidP="007D637D">
      <w:pPr>
        <w:pStyle w:val="Code"/>
      </w:pPr>
    </w:p>
    <w:p w:rsidR="007D637D" w:rsidRDefault="007D637D" w:rsidP="007D637D">
      <w:pPr>
        <w:pStyle w:val="Code"/>
        <w:jc w:val="both"/>
      </w:pPr>
      <w:r>
        <w:t>#Displaying date format for invoice_date</w:t>
      </w:r>
    </w:p>
    <w:p w:rsidR="007D637D" w:rsidRPr="000620DC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>
        <w:t xml:space="preserve">data2 &lt;- data1 %&gt;% </w:t>
      </w:r>
    </w:p>
    <w:p w:rsidR="007D637D" w:rsidRDefault="007D637D" w:rsidP="007D637D">
      <w:pPr>
        <w:pStyle w:val="Code"/>
        <w:jc w:val="both"/>
      </w:pPr>
      <w:r>
        <w:t>mutate(Invoice_Date=as.Date(Invoice_Date, '%m/%d/%Y'))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>
        <w:t>NOW &lt;- as.Date("2011-12-12", "%Y-%m-%d")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</w:p>
    <w:p w:rsidR="007D637D" w:rsidRPr="008A662A" w:rsidRDefault="007D637D" w:rsidP="007D637D">
      <w:pPr>
        <w:pStyle w:val="Code"/>
        <w:jc w:val="both"/>
        <w:rPr>
          <w:rStyle w:val="CodeInline"/>
        </w:rPr>
      </w:pPr>
      <w:r>
        <w:rPr>
          <w:rStyle w:val="CodeInline"/>
        </w:rPr>
        <w:t>#S</w:t>
      </w:r>
      <w:r w:rsidRPr="008A662A">
        <w:rPr>
          <w:rStyle w:val="CodeInline"/>
        </w:rPr>
        <w:t>tructure of data</w:t>
      </w:r>
      <w:r>
        <w:rPr>
          <w:rStyle w:val="CodeInline"/>
        </w:rPr>
        <w:t>2 after changing the date format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</w:pPr>
      <w:r w:rsidRPr="000620DC">
        <w:t>str(data2)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  <w:jc w:val="both"/>
        <w:rPr>
          <w:b/>
          <w:sz w:val="32"/>
          <w:szCs w:val="28"/>
        </w:rPr>
      </w:pPr>
      <w:r w:rsidRPr="000A422C">
        <w:rPr>
          <w:b/>
          <w:sz w:val="32"/>
          <w:szCs w:val="28"/>
        </w:rPr>
        <w:t>#Building RFM Model</w:t>
      </w:r>
    </w:p>
    <w:p w:rsidR="007D637D" w:rsidRPr="000A422C" w:rsidRDefault="007D637D" w:rsidP="007D637D">
      <w:pPr>
        <w:pStyle w:val="Code"/>
        <w:jc w:val="both"/>
        <w:rPr>
          <w:b/>
        </w:rPr>
      </w:pP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  <w:jc w:val="both"/>
        <w:rPr>
          <w:rStyle w:val="CodeInline"/>
        </w:rPr>
      </w:pPr>
      <w:r>
        <w:t>#</w:t>
      </w:r>
      <w:r w:rsidRPr="00AE29A2">
        <w:rPr>
          <w:rStyle w:val="CodeInline"/>
        </w:rPr>
        <w:t>Calculating Recen</w:t>
      </w:r>
      <w:r>
        <w:rPr>
          <w:rStyle w:val="CodeInline"/>
        </w:rPr>
        <w:t>cy,Frequency and Monetary table</w:t>
      </w:r>
    </w:p>
    <w:p w:rsidR="007D637D" w:rsidRDefault="007D637D" w:rsidP="007D637D">
      <w:pPr>
        <w:pStyle w:val="Code"/>
        <w:jc w:val="both"/>
      </w:pPr>
    </w:p>
    <w:p w:rsidR="007D637D" w:rsidRDefault="007D637D" w:rsidP="007D637D">
      <w:pPr>
        <w:pStyle w:val="Code"/>
      </w:pPr>
      <w:r w:rsidRPr="00AE29A2">
        <w:t>R_table &lt;- aggregate(Invoice_Date ~ Customer_ID, data2, FUN=max)</w:t>
      </w:r>
    </w:p>
    <w:p w:rsidR="007D637D" w:rsidRPr="00AE29A2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AE29A2">
        <w:t>R_table$R &lt;-as.numeric(NOW - R_table$Invoice_Date)</w:t>
      </w:r>
    </w:p>
    <w:p w:rsidR="007D637D" w:rsidRPr="00AE29A2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AE29A2">
        <w:t xml:space="preserve">F_table &lt;- aggregate(Invoice_Date ~ Customer_ID, data2, FUN=length) </w:t>
      </w:r>
    </w:p>
    <w:p w:rsidR="007D637D" w:rsidRPr="00AE29A2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AE29A2">
        <w:t>M_table &lt;- aggregate(Amount ~ Customer_ID, data2, FUN=sum)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#Merging the datasets, remove the unnecessary column and rename the columns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 xml:space="preserve">RFM_data &lt;- merge(R_table,F_table,by.x="Customer_ID", by.y="Customer_ID") 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RFM_data &lt;- merge(RFM_data,M_table, by.x="Customer_ID", by.y="Customer_ID")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3D3CB0">
        <w:t>names(RFM_data) &lt;- c("Customer_ID","Invoice_Date", "Recency", "Frequency", "Monetary")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#Display top 6 observations from RFM_data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head(RFM_data)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Pr="006A7E5A" w:rsidRDefault="007D637D" w:rsidP="007D637D">
      <w:pPr>
        <w:pStyle w:val="Code"/>
        <w:rPr>
          <w:rStyle w:val="CodeInline"/>
        </w:rPr>
      </w:pPr>
      <w:r>
        <w:rPr>
          <w:rStyle w:val="CodeInline"/>
        </w:rPr>
        <w:t>#RFM s</w:t>
      </w:r>
      <w:r w:rsidRPr="006A7E5A">
        <w:rPr>
          <w:rStyle w:val="CodeInline"/>
        </w:rPr>
        <w:t>coring</w:t>
      </w:r>
    </w:p>
    <w:p w:rsidR="007D637D" w:rsidRDefault="007D637D" w:rsidP="007D637D">
      <w:pPr>
        <w:pStyle w:val="Code"/>
        <w:rPr>
          <w:sz w:val="16"/>
          <w:szCs w:val="16"/>
        </w:rPr>
      </w:pPr>
    </w:p>
    <w:p w:rsidR="007D637D" w:rsidRPr="006A7E5A" w:rsidRDefault="007D637D" w:rsidP="007D637D">
      <w:pPr>
        <w:pStyle w:val="Code"/>
      </w:pPr>
      <w:r>
        <w:t>#Rsegment 1 is very recent while Rsegment 5</w:t>
      </w:r>
      <w:r w:rsidRPr="006A7E5A">
        <w:t xml:space="preserve"> is least recent</w:t>
      </w:r>
    </w:p>
    <w:p w:rsidR="007D637D" w:rsidRPr="006A7E5A" w:rsidRDefault="007D637D" w:rsidP="007D637D">
      <w:pPr>
        <w:pStyle w:val="Code"/>
        <w:rPr>
          <w:sz w:val="16"/>
          <w:szCs w:val="16"/>
        </w:rPr>
      </w:pPr>
    </w:p>
    <w:p w:rsidR="007D637D" w:rsidRDefault="007D637D" w:rsidP="007D637D">
      <w:pPr>
        <w:pStyle w:val="Code"/>
      </w:pPr>
      <w:r w:rsidRPr="006A7E5A">
        <w:t>RFM_data$Rsegment &lt;- findInterval(RFM_data$Recency, quantile(RFM_data$Recency, c(0.0, 0.25, 0.50, 0.75, 1.0</w:t>
      </w:r>
      <w:r>
        <w:t>)))</w:t>
      </w:r>
      <w:r w:rsidRPr="006A7E5A">
        <w:t xml:space="preserve"> </w:t>
      </w:r>
    </w:p>
    <w:p w:rsidR="007D637D" w:rsidRDefault="007D637D" w:rsidP="007D637D">
      <w:pPr>
        <w:pStyle w:val="Code"/>
      </w:pPr>
    </w:p>
    <w:p w:rsidR="007D637D" w:rsidRPr="006A7E5A" w:rsidRDefault="007D637D" w:rsidP="007D637D">
      <w:pPr>
        <w:pStyle w:val="Code"/>
      </w:pPr>
      <w:r>
        <w:t>#F</w:t>
      </w:r>
      <w:r w:rsidRPr="006A7E5A">
        <w:t>seg</w:t>
      </w:r>
      <w:r>
        <w:t>ment 1 is least frequent while Fsegment 5</w:t>
      </w:r>
      <w:r w:rsidRPr="006A7E5A">
        <w:t xml:space="preserve"> is most frequent</w:t>
      </w:r>
    </w:p>
    <w:p w:rsidR="007D637D" w:rsidRPr="006A7E5A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6A7E5A">
        <w:t xml:space="preserve">RFM_data$Fsegment &lt;- findInterval(RFM_data$Frequency, quantile(RFM_data$Frequency, </w:t>
      </w:r>
      <w:r>
        <w:t>c(0.0, 0.25, 0.50, 0.75, 1.0)))</w:t>
      </w:r>
      <w:r w:rsidRPr="006A7E5A">
        <w:t xml:space="preserve"> </w:t>
      </w:r>
    </w:p>
    <w:p w:rsidR="007D637D" w:rsidRDefault="007D637D" w:rsidP="007D637D">
      <w:pPr>
        <w:pStyle w:val="Code"/>
      </w:pPr>
    </w:p>
    <w:p w:rsidR="007D637D" w:rsidRPr="006A7E5A" w:rsidRDefault="007D637D" w:rsidP="007D637D">
      <w:pPr>
        <w:pStyle w:val="Code"/>
      </w:pPr>
      <w:r>
        <w:t>#M</w:t>
      </w:r>
      <w:r w:rsidRPr="006A7E5A">
        <w:t>s</w:t>
      </w:r>
      <w:r>
        <w:t>egment 1 is lowest sales while Msegment 5</w:t>
      </w:r>
      <w:r w:rsidRPr="006A7E5A">
        <w:t xml:space="preserve"> is highest sales</w:t>
      </w:r>
    </w:p>
    <w:p w:rsidR="007D637D" w:rsidRPr="006A7E5A" w:rsidRDefault="007D637D" w:rsidP="007D637D">
      <w:pPr>
        <w:pStyle w:val="Code"/>
      </w:pPr>
    </w:p>
    <w:p w:rsidR="007D637D" w:rsidRPr="006A7E5A" w:rsidRDefault="007D637D" w:rsidP="007D637D">
      <w:pPr>
        <w:pStyle w:val="Code"/>
      </w:pPr>
      <w:r w:rsidRPr="006A7E5A">
        <w:t xml:space="preserve">RFM_data$Msegment &lt;- findInterval(RFM_data$Monetary, quantile(RFM_data$Monetary, </w:t>
      </w:r>
      <w:r>
        <w:t>c(0.0, 0.25, 0.50, 0.75, 1.0)))</w:t>
      </w:r>
    </w:p>
    <w:p w:rsidR="007D637D" w:rsidRDefault="007D637D" w:rsidP="007D637D">
      <w:pPr>
        <w:pStyle w:val="Code"/>
        <w:rPr>
          <w:sz w:val="16"/>
          <w:szCs w:val="16"/>
        </w:rPr>
      </w:pPr>
    </w:p>
    <w:p w:rsidR="007D637D" w:rsidRDefault="007D637D" w:rsidP="007D637D">
      <w:pPr>
        <w:pStyle w:val="Code"/>
        <w:rPr>
          <w:sz w:val="16"/>
          <w:szCs w:val="16"/>
        </w:rPr>
      </w:pPr>
    </w:p>
    <w:p w:rsidR="007D637D" w:rsidRPr="0056108E" w:rsidRDefault="007D637D" w:rsidP="007D637D">
      <w:pPr>
        <w:pStyle w:val="Code"/>
        <w:rPr>
          <w:rStyle w:val="CodeInline"/>
        </w:rPr>
      </w:pPr>
      <w:r>
        <w:rPr>
          <w:rStyle w:val="CodeInline"/>
        </w:rPr>
        <w:t>#concatenating the RFM score</w:t>
      </w:r>
      <w:r w:rsidRPr="0056108E">
        <w:rPr>
          <w:rStyle w:val="CodeInline"/>
        </w:rPr>
        <w:t xml:space="preserve"> into a sing</w:t>
      </w:r>
      <w:r>
        <w:rPr>
          <w:rStyle w:val="CodeInline"/>
        </w:rPr>
        <w:t>le column</w:t>
      </w:r>
    </w:p>
    <w:p w:rsidR="007D637D" w:rsidRPr="0056108E" w:rsidRDefault="007D637D" w:rsidP="007D637D">
      <w:pPr>
        <w:pStyle w:val="Code"/>
      </w:pPr>
    </w:p>
    <w:p w:rsidR="007D637D" w:rsidRPr="0056108E" w:rsidRDefault="007D637D" w:rsidP="007D637D">
      <w:pPr>
        <w:pStyle w:val="Code"/>
      </w:pPr>
      <w:r w:rsidRPr="0056108E">
        <w:t>RFM_data$Con &lt;- paste(RFM_data$Rsegment,RFM_data$Fsegment,RFM_data$Msegment)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Pr="0056108E" w:rsidRDefault="007D637D" w:rsidP="007D637D">
      <w:pPr>
        <w:pStyle w:val="Code"/>
        <w:rPr>
          <w:rStyle w:val="CodeInline"/>
        </w:rPr>
      </w:pPr>
      <w:r>
        <w:rPr>
          <w:rStyle w:val="CodeInline"/>
        </w:rPr>
        <w:t>#T</w:t>
      </w:r>
      <w:r w:rsidRPr="0056108E">
        <w:rPr>
          <w:rStyle w:val="CodeInline"/>
        </w:rPr>
        <w:t xml:space="preserve">otal </w:t>
      </w:r>
      <w:r>
        <w:rPr>
          <w:rStyle w:val="CodeInline"/>
        </w:rPr>
        <w:t xml:space="preserve">of RFM </w:t>
      </w:r>
      <w:r w:rsidRPr="0056108E">
        <w:rPr>
          <w:rStyle w:val="CodeInline"/>
        </w:rPr>
        <w:t>score</w:t>
      </w:r>
    </w:p>
    <w:p w:rsidR="007D637D" w:rsidRPr="0056108E" w:rsidRDefault="007D637D" w:rsidP="007D637D">
      <w:pPr>
        <w:pStyle w:val="Code"/>
        <w:rPr>
          <w:sz w:val="16"/>
          <w:szCs w:val="16"/>
        </w:rPr>
      </w:pPr>
    </w:p>
    <w:p w:rsidR="007D637D" w:rsidRDefault="007D637D" w:rsidP="007D637D">
      <w:pPr>
        <w:pStyle w:val="Code"/>
      </w:pPr>
      <w:r w:rsidRPr="0056108E">
        <w:t xml:space="preserve">RFM_data$Total_RFM_Score &lt;- c(RFM_data$Rsegment + </w:t>
      </w:r>
      <w:r>
        <w:t xml:space="preserve"> </w:t>
      </w:r>
      <w:r w:rsidRPr="0056108E">
        <w:t>RFM_data$Fsegment+RFM_data$Msegment)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#Display top 20 observations from RFM_data after scoring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7C168E">
        <w:t>head(RFM_data,20)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 xml:space="preserve">#Display the structure of RFM_data 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str(RFM_data</w:t>
      </w:r>
      <w:r w:rsidR="004174C3">
        <w:t>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Pr="009F5AA0" w:rsidRDefault="007D637D" w:rsidP="007D637D">
      <w:pPr>
        <w:pStyle w:val="BodyTextFirst"/>
        <w:rPr>
          <w:rStyle w:val="CodeInline"/>
        </w:rPr>
      </w:pPr>
      <w:r w:rsidRPr="009F5AA0">
        <w:rPr>
          <w:rStyle w:val="CodeInline"/>
        </w:rPr>
        <w:lastRenderedPageBreak/>
        <w:t>#to keep only selected variables from RFM data</w:t>
      </w:r>
    </w:p>
    <w:p w:rsidR="007D637D" w:rsidRPr="009F5AA0" w:rsidRDefault="007D637D" w:rsidP="007D637D">
      <w:pPr>
        <w:pStyle w:val="Code"/>
      </w:pPr>
      <w:r w:rsidRPr="009F5AA0">
        <w:t>clus_df&lt;-RFM_data[,c(3,4,5)]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  <w:jc w:val="both"/>
      </w:pPr>
      <w:r>
        <w:t xml:space="preserve">#Display top 6 observations from clus_df </w:t>
      </w:r>
    </w:p>
    <w:p w:rsidR="007D637D" w:rsidRDefault="007D637D" w:rsidP="007D637D">
      <w:pPr>
        <w:pStyle w:val="Code"/>
        <w:jc w:val="both"/>
        <w:rPr>
          <w:b/>
        </w:rPr>
      </w:pPr>
    </w:p>
    <w:p w:rsidR="007D637D" w:rsidRPr="005215C0" w:rsidRDefault="007D637D" w:rsidP="007D637D">
      <w:pPr>
        <w:pStyle w:val="Code"/>
      </w:pPr>
      <w:r>
        <w:t xml:space="preserve">  </w:t>
      </w:r>
      <w:r w:rsidRPr="005215C0">
        <w:t>head(clus_df)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#setting seed</w:t>
      </w:r>
    </w:p>
    <w:p w:rsidR="007D637D" w:rsidRDefault="007D637D" w:rsidP="007D637D">
      <w:pPr>
        <w:pStyle w:val="Code"/>
      </w:pPr>
      <w:r>
        <w:t xml:space="preserve"> </w:t>
      </w:r>
    </w:p>
    <w:p w:rsidR="007D637D" w:rsidRDefault="007D637D" w:rsidP="007D637D">
      <w:pPr>
        <w:pStyle w:val="Code"/>
      </w:pPr>
      <w:r>
        <w:t>set.seed(123)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#Applying K-means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km &lt;-kmeans(clus_df,centers =5,nstart = 30)</w:t>
      </w:r>
    </w:p>
    <w:p w:rsidR="007D637D" w:rsidRDefault="007D637D" w:rsidP="007D637D">
      <w:pPr>
        <w:pStyle w:val="Code"/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Pr="00C40102" w:rsidRDefault="007D637D" w:rsidP="007D637D">
      <w:pPr>
        <w:pStyle w:val="BodyTextFirst"/>
        <w:rPr>
          <w:rFonts w:ascii="Courier New" w:eastAsia="Calibri" w:hAnsi="Courier New"/>
          <w:noProof/>
          <w:szCs w:val="22"/>
        </w:rPr>
      </w:pPr>
      <w:r w:rsidRPr="00C40102">
        <w:rPr>
          <w:rFonts w:ascii="Courier New" w:eastAsia="Calibri" w:hAnsi="Courier New"/>
          <w:noProof/>
          <w:szCs w:val="22"/>
        </w:rPr>
        <w:t xml:space="preserve">#Describing structure of km </w:t>
      </w:r>
    </w:p>
    <w:p w:rsidR="007D637D" w:rsidRDefault="007D637D" w:rsidP="007D637D">
      <w:pPr>
        <w:pStyle w:val="Code"/>
        <w:tabs>
          <w:tab w:val="left" w:pos="1350"/>
        </w:tabs>
      </w:pPr>
      <w:r>
        <w:t>str(km)</w:t>
      </w:r>
      <w:r>
        <w:tab/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#Printing km</w:t>
      </w:r>
    </w:p>
    <w:p w:rsidR="007D637D" w:rsidRDefault="007D637D" w:rsidP="007D637D">
      <w:pPr>
        <w:pStyle w:val="Code"/>
      </w:pPr>
      <w:r>
        <w:t>print(km)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#Computing centers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0F54FE">
        <w:t>km$centers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#Assigning clusters to the each data point</w:t>
      </w:r>
    </w:p>
    <w:p w:rsidR="007D637D" w:rsidRDefault="007D637D" w:rsidP="007D637D">
      <w:pPr>
        <w:pStyle w:val="Code"/>
      </w:pPr>
      <w:r w:rsidRPr="000D6C37">
        <w:t>km$cluster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#Computing ‘Within Sum of Squares’</w:t>
      </w:r>
    </w:p>
    <w:p w:rsidR="007D637D" w:rsidRDefault="007D637D" w:rsidP="007D637D">
      <w:pPr>
        <w:pStyle w:val="Code"/>
      </w:pPr>
    </w:p>
    <w:p w:rsidR="007D637D" w:rsidRPr="00070DDC" w:rsidRDefault="007D637D" w:rsidP="007D637D">
      <w:pPr>
        <w:pStyle w:val="Code"/>
      </w:pPr>
      <w:r w:rsidRPr="00992906">
        <w:t>km$withinss</w:t>
      </w:r>
    </w:p>
    <w:p w:rsidR="007D637D" w:rsidRPr="00F33572" w:rsidRDefault="007D637D" w:rsidP="007D637D">
      <w:pPr>
        <w:pStyle w:val="Code"/>
      </w:pPr>
      <w:r>
        <w:lastRenderedPageBreak/>
        <w:t>#Computing ‘Total of the Within Sum of Squares’</w:t>
      </w:r>
    </w:p>
    <w:p w:rsidR="007D637D" w:rsidRDefault="007D637D" w:rsidP="007D637D">
      <w:pPr>
        <w:pStyle w:val="Code"/>
      </w:pPr>
    </w:p>
    <w:p w:rsidR="007D637D" w:rsidRPr="000F54FE" w:rsidRDefault="007D637D" w:rsidP="007D637D">
      <w:pPr>
        <w:pStyle w:val="Code"/>
      </w:pPr>
      <w:r w:rsidRPr="00F33572">
        <w:t>km$tot.withinss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#Computing ‘Between  Sum of Squares’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F33572">
        <w:t>km$betweenss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#Computing ‘Total Sum of Squares’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F33572">
        <w:t>km$totss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  <w:jc w:val="both"/>
      </w:pPr>
      <w:r>
        <w:t>#installing factoextra</w:t>
      </w:r>
      <w:r w:rsidRPr="000620DC">
        <w:t xml:space="preserve"> package </w:t>
      </w:r>
    </w:p>
    <w:p w:rsidR="007D637D" w:rsidRPr="000620DC" w:rsidRDefault="007D637D" w:rsidP="007D637D">
      <w:pPr>
        <w:pStyle w:val="Code"/>
        <w:jc w:val="both"/>
      </w:pPr>
    </w:p>
    <w:p w:rsidR="007D637D" w:rsidRDefault="007D637D" w:rsidP="007D637D">
      <w:pPr>
        <w:pStyle w:val="Code"/>
      </w:pPr>
      <w:r>
        <w:t xml:space="preserve"> install.packages("factoextra")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#clustering algorithms and visualization</w:t>
      </w:r>
    </w:p>
    <w:p w:rsidR="007D637D" w:rsidRPr="000620DC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rPr>
          <w:rFonts w:ascii="Lucida Console" w:hAnsi="Lucida Console"/>
          <w:color w:val="000000"/>
          <w:sz w:val="16"/>
          <w:szCs w:val="16"/>
        </w:rPr>
        <w:t xml:space="preserve"> </w:t>
      </w:r>
      <w:r>
        <w:t>library(factoextra</w:t>
      </w:r>
      <w:r w:rsidRPr="000620DC">
        <w:t>)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 w:rsidRPr="007052A8">
        <w:t>fviz_cluster(km, data = clus_df)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 w:rsidRPr="000D6C37">
        <w:t xml:space="preserve">#Combining clus_df data and </w:t>
      </w:r>
      <w:r>
        <w:t>km$</w:t>
      </w:r>
      <w:r w:rsidRPr="000D6C37">
        <w:t>clusters by cbind</w:t>
      </w:r>
    </w:p>
    <w:p w:rsidR="007D637D" w:rsidRPr="000D6C37" w:rsidRDefault="007D637D" w:rsidP="007D637D">
      <w:pPr>
        <w:pStyle w:val="Code"/>
      </w:pPr>
    </w:p>
    <w:p w:rsidR="007D637D" w:rsidRPr="000D6C37" w:rsidRDefault="007D637D" w:rsidP="007D637D">
      <w:pPr>
        <w:pStyle w:val="Code"/>
      </w:pPr>
      <w:r w:rsidRPr="000D6C37">
        <w:t>finalclus&lt;-cbind(clus_df,km$cluster)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7D637D">
      <w:pPr>
        <w:pStyle w:val="Code"/>
      </w:pPr>
      <w:r>
        <w:t>#Displaying top 20 observations from finalclus</w:t>
      </w:r>
    </w:p>
    <w:p w:rsidR="007D637D" w:rsidRDefault="007D637D" w:rsidP="007D637D">
      <w:pPr>
        <w:pStyle w:val="Code"/>
      </w:pPr>
    </w:p>
    <w:p w:rsidR="007D637D" w:rsidRDefault="007D637D" w:rsidP="007D637D">
      <w:pPr>
        <w:pStyle w:val="Code"/>
      </w:pPr>
      <w:r>
        <w:t>head(finalclus,20)</w:t>
      </w: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7D637D" w:rsidRDefault="007D637D" w:rsidP="00CE567E">
      <w:pPr>
        <w:pStyle w:val="Code"/>
        <w:jc w:val="both"/>
        <w:rPr>
          <w:rStyle w:val="CodeInline"/>
        </w:rPr>
      </w:pPr>
    </w:p>
    <w:p w:rsidR="004E6DDF" w:rsidRDefault="004E6DDF" w:rsidP="004E6DDF">
      <w:pPr>
        <w:pStyle w:val="Code"/>
      </w:pPr>
      <w:r>
        <w:t>#Keeping customer id from RFM_data</w:t>
      </w:r>
    </w:p>
    <w:p w:rsidR="004E6DDF" w:rsidRDefault="004E6DDF" w:rsidP="004E6DDF">
      <w:pPr>
        <w:pStyle w:val="Code"/>
      </w:pPr>
    </w:p>
    <w:p w:rsidR="004E6DDF" w:rsidRDefault="004E6DDF" w:rsidP="004E6DDF">
      <w:pPr>
        <w:pStyle w:val="Code"/>
      </w:pPr>
      <w:r w:rsidRPr="005D0B0C">
        <w:t>cus_id</w:t>
      </w:r>
      <w:r>
        <w:t xml:space="preserve"> </w:t>
      </w:r>
      <w:r w:rsidRPr="005D0B0C">
        <w:t>&lt;-RFM_data[(1)]</w:t>
      </w:r>
    </w:p>
    <w:p w:rsidR="004E6DDF" w:rsidRDefault="004E6DDF" w:rsidP="004E6DDF">
      <w:pPr>
        <w:pStyle w:val="Code"/>
      </w:pPr>
    </w:p>
    <w:p w:rsidR="004E6DDF" w:rsidRDefault="004E6DDF" w:rsidP="004E6DDF">
      <w:pPr>
        <w:pStyle w:val="Code"/>
      </w:pPr>
      <w:r>
        <w:t>#Combining cus_id and finalclus</w:t>
      </w:r>
      <w:r w:rsidRPr="000D6C37">
        <w:t xml:space="preserve"> by cbind</w:t>
      </w:r>
    </w:p>
    <w:p w:rsidR="004E6DDF" w:rsidRPr="000D6C37" w:rsidRDefault="004E6DDF" w:rsidP="004E6DDF">
      <w:pPr>
        <w:pStyle w:val="Code"/>
      </w:pPr>
    </w:p>
    <w:p w:rsidR="004E6DDF" w:rsidRDefault="004E6DDF" w:rsidP="004E6DDF">
      <w:pPr>
        <w:pStyle w:val="Code"/>
      </w:pPr>
      <w:r w:rsidRPr="000D6C37">
        <w:t>finalclus</w:t>
      </w:r>
      <w:r>
        <w:t>id</w:t>
      </w:r>
      <w:r w:rsidRPr="000D6C37">
        <w:t>&lt;-cbind(</w:t>
      </w:r>
      <w:r>
        <w:t>cus_</w:t>
      </w:r>
      <w:r w:rsidRPr="005D0B0C">
        <w:t>id,finalclus</w:t>
      </w:r>
      <w:r w:rsidRPr="000D6C37">
        <w:t>)</w:t>
      </w:r>
    </w:p>
    <w:p w:rsidR="004E6DDF" w:rsidRDefault="004E6DDF" w:rsidP="004E6DDF">
      <w:pPr>
        <w:pStyle w:val="Code"/>
      </w:pPr>
    </w:p>
    <w:p w:rsidR="004E6DDF" w:rsidRDefault="004E6DDF" w:rsidP="004E6DDF">
      <w:pPr>
        <w:pStyle w:val="Code"/>
      </w:pPr>
      <w:r>
        <w:t>#Displaying top 20 observations from finalclusid</w:t>
      </w:r>
    </w:p>
    <w:p w:rsidR="004E6DDF" w:rsidRDefault="004E6DDF" w:rsidP="004E6DDF">
      <w:pPr>
        <w:pStyle w:val="Code"/>
      </w:pPr>
    </w:p>
    <w:p w:rsidR="004E6DDF" w:rsidRDefault="004E6DDF" w:rsidP="004E6DDF">
      <w:pPr>
        <w:pStyle w:val="Code"/>
      </w:pPr>
      <w:r w:rsidRPr="005D0B0C">
        <w:t>head(finalclusid,20)</w:t>
      </w:r>
      <w:bookmarkStart w:id="0" w:name="_GoBack"/>
      <w:bookmarkEnd w:id="0"/>
    </w:p>
    <w:p w:rsidR="007D637D" w:rsidRDefault="007D637D" w:rsidP="00CE567E">
      <w:pPr>
        <w:pStyle w:val="Code"/>
        <w:jc w:val="both"/>
        <w:rPr>
          <w:rStyle w:val="CodeInline"/>
        </w:rPr>
      </w:pPr>
    </w:p>
    <w:sectPr w:rsidR="007D637D" w:rsidSect="00A0084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963" w:rsidRDefault="005A3963">
      <w:r>
        <w:separator/>
      </w:r>
    </w:p>
  </w:endnote>
  <w:endnote w:type="continuationSeparator" w:id="0">
    <w:p w:rsidR="005A3963" w:rsidRDefault="005A3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9DDAB24-1A86-4F8D-890F-E6A1C002F811}"/>
    <w:embedBold r:id="rId2" w:fontKey="{DC257F2C-35AC-4B27-95C4-8A3AC753F040}"/>
    <w:embedItalic r:id="rId3" w:fontKey="{D565A5F7-F599-40F8-8401-0493D3089E94}"/>
  </w:font>
  <w:font w:name="HelveticaNeue Condensed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Courier New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36F286B3-0345-431D-AC24-0783977D63EB}"/>
    <w:embedBold r:id="rId5" w:fontKey="{05874868-A361-4516-8964-5FCA776C677F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4C022931-9AA5-4675-87C1-1D6E6A5F5BED}"/>
  </w:font>
  <w:font w:name="TheSansMonoConNormal">
    <w:altName w:val="Courier New"/>
    <w:panose1 w:val="00000000000000000000"/>
    <w:charset w:val="00"/>
    <w:family w:val="swiss"/>
    <w:notTrueType/>
    <w:pitch w:val="variable"/>
    <w:sig w:usb0="00000083" w:usb1="00000000" w:usb2="00000000" w:usb3="00000000" w:csb0="00000009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79B4B5E3-3A09-4868-8332-9692CAC26053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08BCA2D-0611-41BC-950B-582EA069A7EC}"/>
  </w:font>
  <w:font w:name="ZapfDingbats">
    <w:altName w:val="Times New Roman"/>
    <w:panose1 w:val="00000000000000000000"/>
    <w:charset w:val="02"/>
    <w:family w:val="decorative"/>
    <w:notTrueType/>
    <w:pitch w:val="variable"/>
    <w:sig w:usb0="00000003" w:usb1="10000000" w:usb2="00000000" w:usb3="00000000" w:csb0="8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DA81821D-C8EC-4388-B763-7128A6BE4548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10" w:fontKey="{A8933CC9-327A-4428-B6E6-244C50E8904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65466B50-3FE8-4333-A07B-88CC67BE087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E6DDF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E6DDF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963" w:rsidRDefault="005A3963">
      <w:r>
        <w:separator/>
      </w:r>
    </w:p>
  </w:footnote>
  <w:footnote w:type="continuationSeparator" w:id="0">
    <w:p w:rsidR="005A3963" w:rsidRDefault="005A39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5553F6">
      <w:rPr>
        <w:sz w:val="24"/>
        <w:szCs w:val="24"/>
      </w:rPr>
      <w:t xml:space="preserve"> 7: FMCG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174C3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39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E6DD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53F6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A0915"/>
    <w:rsid w:val="005A3963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1154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D637D"/>
    <w:rsid w:val="007E0CA2"/>
    <w:rsid w:val="007E11AC"/>
    <w:rsid w:val="007E1E46"/>
    <w:rsid w:val="007E22B0"/>
    <w:rsid w:val="007E2359"/>
    <w:rsid w:val="007E5956"/>
    <w:rsid w:val="007E5F6F"/>
    <w:rsid w:val="007E7262"/>
    <w:rsid w:val="007E7F8C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4F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352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ABC"/>
    <w:rsid w:val="00D54E26"/>
    <w:rsid w:val="00D565A7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207E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1A0F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89926-9BB3-4220-A23E-6937313422EB}"/>
</file>

<file path=customXml/itemProps2.xml><?xml version="1.0" encoding="utf-8"?>
<ds:datastoreItem xmlns:ds="http://schemas.openxmlformats.org/officeDocument/2006/customXml" ds:itemID="{40977A9E-52B7-4D99-BFC4-8EB8C6B32B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7FC21E-EBA1-40FC-9E9F-593F2445CD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EDF4DD4-F5C1-4AB5-88FE-521521002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0</TotalTime>
  <Pages>7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author</cp:lastModifiedBy>
  <cp:revision>2</cp:revision>
  <cp:lastPrinted>2009-03-19T19:05:00Z</cp:lastPrinted>
  <dcterms:created xsi:type="dcterms:W3CDTF">2018-05-22T21:17:00Z</dcterms:created>
  <dcterms:modified xsi:type="dcterms:W3CDTF">2018-05-22T21:17:00Z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